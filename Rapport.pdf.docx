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32A" w:rsidRDefault="0064571B">
      <w:bookmarkStart w:id="0" w:name="_Hlk8553966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58240" behindDoc="1" locked="0" layoutInCell="1" allowOverlap="1" wp14:anchorId="37C116E3" wp14:editId="38FFBCA5">
            <wp:simplePos x="0" y="0"/>
            <wp:positionH relativeFrom="margin">
              <wp:align>left</wp:align>
            </wp:positionH>
            <wp:positionV relativeFrom="paragraph">
              <wp:posOffset>-525145</wp:posOffset>
            </wp:positionV>
            <wp:extent cx="7559040" cy="10763250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6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801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D546A6" wp14:editId="68CDEF2F">
                <wp:simplePos x="0" y="0"/>
                <wp:positionH relativeFrom="column">
                  <wp:posOffset>275590</wp:posOffset>
                </wp:positionH>
                <wp:positionV relativeFrom="paragraph">
                  <wp:posOffset>7306945</wp:posOffset>
                </wp:positionV>
                <wp:extent cx="6343650" cy="192405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1BA4" w:rsidRPr="00527697" w:rsidRDefault="00EA1BA4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56"/>
                                <w:szCs w:val="56"/>
                                <w:lang w:val="en-ZA"/>
                              </w:rPr>
                            </w:pPr>
                            <w:bookmarkStart w:id="2" w:name="_Hlk8569212"/>
                            <w:bookmarkEnd w:id="2"/>
                            <w:r w:rsidRPr="00527697">
                              <w:rPr>
                                <w:rFonts w:ascii="Segoe UI Light" w:hAnsi="Segoe UI Light" w:cs="Segoe UI Light"/>
                                <w:color w:val="009FE3"/>
                                <w:sz w:val="56"/>
                                <w:szCs w:val="56"/>
                                <w:lang w:val="en-ZA"/>
                              </w:rPr>
                              <w:t xml:space="preserve">Class Management System </w:t>
                            </w:r>
                          </w:p>
                          <w:p w:rsidR="00EA1BA4" w:rsidRPr="00A65865" w:rsidRDefault="00EA1BA4">
                            <w:pPr>
                              <w:rPr>
                                <w:rFonts w:ascii="Segoe UI Black" w:hAnsi="Segoe UI Black" w:cs="Segoe UI Semibold"/>
                                <w:color w:val="0F243E" w:themeColor="text2" w:themeShade="80"/>
                                <w:sz w:val="38"/>
                                <w:szCs w:val="38"/>
                                <w:lang w:val="en-ZA"/>
                              </w:rPr>
                            </w:pPr>
                            <w:r w:rsidRPr="00A65865">
                              <w:rPr>
                                <w:rFonts w:ascii="Segoe UI Black" w:hAnsi="Segoe UI Black" w:cs="Segoe UI Semibold"/>
                                <w:color w:val="0F243E" w:themeColor="text2" w:themeShade="80"/>
                                <w:sz w:val="38"/>
                                <w:szCs w:val="38"/>
                                <w:lang w:val="en-ZA"/>
                              </w:rPr>
                              <w:t xml:space="preserve">PROJECT JAVA2 LA2 INFORMATIQUE </w:t>
                            </w:r>
                          </w:p>
                          <w:p w:rsidR="00EA1BA4" w:rsidRPr="00A65865" w:rsidRDefault="00EA1BA4">
                            <w:pPr>
                              <w:rPr>
                                <w:rFonts w:ascii="Segoe UI Black" w:hAnsi="Segoe UI Black" w:cs="Segoe UI Semibold"/>
                                <w:color w:val="365F91" w:themeColor="accent1" w:themeShade="BF"/>
                                <w:sz w:val="38"/>
                                <w:szCs w:val="38"/>
                                <w:lang w:val="en-ZA"/>
                              </w:rPr>
                            </w:pPr>
                            <w:r w:rsidRPr="00A65865">
                              <w:rPr>
                                <w:rFonts w:ascii="Segoe UI Black" w:hAnsi="Segoe UI Black" w:cs="Segoe UI Semibold"/>
                                <w:color w:val="365F91" w:themeColor="accent1" w:themeShade="BF"/>
                                <w:sz w:val="38"/>
                                <w:szCs w:val="38"/>
                                <w:lang w:val="en-ZA"/>
                              </w:rPr>
                              <w:t xml:space="preserve">REALIZED BY: </w:t>
                            </w:r>
                          </w:p>
                          <w:p w:rsidR="00EA1BA4" w:rsidRPr="00A65865" w:rsidRDefault="00EA1BA4" w:rsidP="0064571B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 Black" w:hAnsi="Segoe UI Black" w:cs="Segoe UI Semibold"/>
                                <w:color w:val="365F91" w:themeColor="accent1" w:themeShade="BF"/>
                                <w:sz w:val="38"/>
                                <w:szCs w:val="38"/>
                              </w:rPr>
                            </w:pPr>
                            <w:r w:rsidRPr="00A65865">
                              <w:rPr>
                                <w:rFonts w:ascii="Segoe UI Black" w:hAnsi="Segoe UI Black" w:cs="Segoe UI Semibold"/>
                                <w:color w:val="365F91" w:themeColor="accent1" w:themeShade="BF"/>
                                <w:sz w:val="38"/>
                                <w:szCs w:val="38"/>
                              </w:rPr>
                              <w:t>Jaziri Taha</w:t>
                            </w:r>
                          </w:p>
                          <w:p w:rsidR="00EA1BA4" w:rsidRPr="00A65865" w:rsidRDefault="00EA1BA4" w:rsidP="0064571B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 Black" w:hAnsi="Segoe UI Black" w:cs="Segoe UI Semibold"/>
                                <w:color w:val="365F91" w:themeColor="accent1" w:themeShade="BF"/>
                                <w:sz w:val="38"/>
                                <w:szCs w:val="38"/>
                              </w:rPr>
                            </w:pPr>
                            <w:r w:rsidRPr="00A65865">
                              <w:rPr>
                                <w:rFonts w:ascii="Segoe UI Black" w:hAnsi="Segoe UI Black" w:cs="Segoe UI Semibold"/>
                                <w:color w:val="365F91" w:themeColor="accent1" w:themeShade="BF"/>
                                <w:sz w:val="38"/>
                                <w:szCs w:val="38"/>
                              </w:rPr>
                              <w:t xml:space="preserve">Mannai Azza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546A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.7pt;margin-top:575.35pt;width:499.5pt;height:15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" filled="f" stroked="f">
                <v:textbox>
                  <w:txbxContent>
                    <w:p w:rsidR="00EA1BA4" w:rsidRPr="00527697" w:rsidRDefault="00EA1BA4">
                      <w:pPr>
                        <w:rPr>
                          <w:rFonts w:ascii="Segoe UI Light" w:hAnsi="Segoe UI Light" w:cs="Segoe UI Light"/>
                          <w:color w:val="009FE3"/>
                          <w:sz w:val="56"/>
                          <w:szCs w:val="56"/>
                          <w:lang w:val="en-ZA"/>
                        </w:rPr>
                      </w:pPr>
                      <w:bookmarkStart w:id="2" w:name="_Hlk8569212"/>
                      <w:bookmarkEnd w:id="2"/>
                      <w:r w:rsidRPr="00527697">
                        <w:rPr>
                          <w:rFonts w:ascii="Segoe UI Light" w:hAnsi="Segoe UI Light" w:cs="Segoe UI Light"/>
                          <w:color w:val="009FE3"/>
                          <w:sz w:val="56"/>
                          <w:szCs w:val="56"/>
                          <w:lang w:val="en-ZA"/>
                        </w:rPr>
                        <w:t xml:space="preserve">Class Management System </w:t>
                      </w:r>
                    </w:p>
                    <w:p w:rsidR="00EA1BA4" w:rsidRPr="00A65865" w:rsidRDefault="00EA1BA4">
                      <w:pPr>
                        <w:rPr>
                          <w:rFonts w:ascii="Segoe UI Black" w:hAnsi="Segoe UI Black" w:cs="Segoe UI Semibold"/>
                          <w:color w:val="0F243E" w:themeColor="text2" w:themeShade="80"/>
                          <w:sz w:val="38"/>
                          <w:szCs w:val="38"/>
                          <w:lang w:val="en-ZA"/>
                        </w:rPr>
                      </w:pPr>
                      <w:r w:rsidRPr="00A65865">
                        <w:rPr>
                          <w:rFonts w:ascii="Segoe UI Black" w:hAnsi="Segoe UI Black" w:cs="Segoe UI Semibold"/>
                          <w:color w:val="0F243E" w:themeColor="text2" w:themeShade="80"/>
                          <w:sz w:val="38"/>
                          <w:szCs w:val="38"/>
                          <w:lang w:val="en-ZA"/>
                        </w:rPr>
                        <w:t xml:space="preserve">PROJECT JAVA2 LA2 INFORMATIQUE </w:t>
                      </w:r>
                    </w:p>
                    <w:p w:rsidR="00EA1BA4" w:rsidRPr="00A65865" w:rsidRDefault="00EA1BA4">
                      <w:pPr>
                        <w:rPr>
                          <w:rFonts w:ascii="Segoe UI Black" w:hAnsi="Segoe UI Black" w:cs="Segoe UI Semibold"/>
                          <w:color w:val="365F91" w:themeColor="accent1" w:themeShade="BF"/>
                          <w:sz w:val="38"/>
                          <w:szCs w:val="38"/>
                          <w:lang w:val="en-ZA"/>
                        </w:rPr>
                      </w:pPr>
                      <w:r w:rsidRPr="00A65865">
                        <w:rPr>
                          <w:rFonts w:ascii="Segoe UI Black" w:hAnsi="Segoe UI Black" w:cs="Segoe UI Semibold"/>
                          <w:color w:val="365F91" w:themeColor="accent1" w:themeShade="BF"/>
                          <w:sz w:val="38"/>
                          <w:szCs w:val="38"/>
                          <w:lang w:val="en-ZA"/>
                        </w:rPr>
                        <w:t xml:space="preserve">REALIZED BY: </w:t>
                      </w:r>
                    </w:p>
                    <w:p w:rsidR="00EA1BA4" w:rsidRPr="00A65865" w:rsidRDefault="00EA1BA4" w:rsidP="0064571B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rFonts w:ascii="Segoe UI Black" w:hAnsi="Segoe UI Black" w:cs="Segoe UI Semibold"/>
                          <w:color w:val="365F91" w:themeColor="accent1" w:themeShade="BF"/>
                          <w:sz w:val="38"/>
                          <w:szCs w:val="38"/>
                        </w:rPr>
                      </w:pPr>
                      <w:r w:rsidRPr="00A65865">
                        <w:rPr>
                          <w:rFonts w:ascii="Segoe UI Black" w:hAnsi="Segoe UI Black" w:cs="Segoe UI Semibold"/>
                          <w:color w:val="365F91" w:themeColor="accent1" w:themeShade="BF"/>
                          <w:sz w:val="38"/>
                          <w:szCs w:val="38"/>
                        </w:rPr>
                        <w:t>Jaziri Taha</w:t>
                      </w:r>
                    </w:p>
                    <w:p w:rsidR="00EA1BA4" w:rsidRPr="00A65865" w:rsidRDefault="00EA1BA4" w:rsidP="0064571B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rFonts w:ascii="Segoe UI Black" w:hAnsi="Segoe UI Black" w:cs="Segoe UI Semibold"/>
                          <w:color w:val="365F91" w:themeColor="accent1" w:themeShade="BF"/>
                          <w:sz w:val="38"/>
                          <w:szCs w:val="38"/>
                        </w:rPr>
                      </w:pPr>
                      <w:r w:rsidRPr="00A65865">
                        <w:rPr>
                          <w:rFonts w:ascii="Segoe UI Black" w:hAnsi="Segoe UI Black" w:cs="Segoe UI Semibold"/>
                          <w:color w:val="365F91" w:themeColor="accent1" w:themeShade="BF"/>
                          <w:sz w:val="38"/>
                          <w:szCs w:val="38"/>
                        </w:rPr>
                        <w:t xml:space="preserve">Mannai Azza </w:t>
                      </w:r>
                    </w:p>
                  </w:txbxContent>
                </v:textbox>
              </v:shape>
            </w:pict>
          </mc:Fallback>
        </mc:AlternateContent>
      </w:r>
    </w:p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64571B" w:rsidRPr="0064571B" w:rsidRDefault="0064571B" w:rsidP="0064571B"/>
    <w:p w:rsidR="00527697" w:rsidRPr="00527697" w:rsidRDefault="00A65865" w:rsidP="005276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4AA6DF" wp14:editId="0A203547">
                <wp:simplePos x="0" y="0"/>
                <wp:positionH relativeFrom="margin">
                  <wp:posOffset>201295</wp:posOffset>
                </wp:positionH>
                <wp:positionV relativeFrom="paragraph">
                  <wp:posOffset>35560</wp:posOffset>
                </wp:positionV>
                <wp:extent cx="7048500" cy="523875"/>
                <wp:effectExtent l="0" t="0" r="0" b="952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1BA4" w:rsidRPr="00527697" w:rsidRDefault="00EA1BA4">
                            <w:pPr>
                              <w:rPr>
                                <w:rFonts w:ascii="Segoe UI" w:hAnsi="Segoe UI" w:cs="Segoe UI"/>
                                <w:color w:val="AFCA0B"/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A65865">
                              <w:rPr>
                                <w:rFonts w:ascii="Segoe UI" w:hAnsi="Segoe UI" w:cs="Segoe UI"/>
                                <w:color w:val="95B3D7" w:themeColor="accent1" w:themeTint="99"/>
                                <w:sz w:val="28"/>
                                <w:szCs w:val="28"/>
                                <w:lang w:val="en-ZA"/>
                              </w:rPr>
                              <w:t xml:space="preserve"> Higher Institute of Computer Science and Mathematics of Monastir 2018-2019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  <w:color w:val="AFCA0B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75920" cy="365760"/>
                                  <wp:effectExtent l="0" t="0" r="5080" b="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SIM_LOGO_ar.p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920" cy="365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A1BA4" w:rsidRPr="00527697" w:rsidRDefault="00EA1BA4">
                            <w:pPr>
                              <w:rPr>
                                <w:rFonts w:ascii="Segoe UI" w:hAnsi="Segoe UI" w:cs="Segoe UI"/>
                                <w:color w:val="AFCA0B"/>
                                <w:sz w:val="28"/>
                                <w:szCs w:val="28"/>
                                <w:lang w:val="en-ZA"/>
                              </w:rPr>
                            </w:pPr>
                          </w:p>
                          <w:p w:rsidR="00EA1BA4" w:rsidRPr="00527697" w:rsidRDefault="00EA1BA4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  <w:lang w:val="en-ZA"/>
                              </w:rPr>
                            </w:pPr>
                            <w:r w:rsidRPr="00527697"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  <w:lang w:val="en-Z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A6DF" id="Zone de texte 4" o:spid="_x0000_s1027" type="#_x0000_t202" style="position:absolute;margin-left:15.85pt;margin-top:2.8pt;width:55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" filled="f" stroked="f">
                <v:textbox>
                  <w:txbxContent>
                    <w:p w:rsidR="00EA1BA4" w:rsidRPr="00527697" w:rsidRDefault="00EA1BA4">
                      <w:pPr>
                        <w:rPr>
                          <w:rFonts w:ascii="Segoe UI" w:hAnsi="Segoe UI" w:cs="Segoe UI"/>
                          <w:color w:val="AFCA0B"/>
                          <w:sz w:val="28"/>
                          <w:szCs w:val="28"/>
                          <w:lang w:val="en-ZA"/>
                        </w:rPr>
                      </w:pPr>
                      <w:r w:rsidRPr="00A65865">
                        <w:rPr>
                          <w:rFonts w:ascii="Segoe UI" w:hAnsi="Segoe UI" w:cs="Segoe UI"/>
                          <w:color w:val="95B3D7" w:themeColor="accent1" w:themeTint="99"/>
                          <w:sz w:val="28"/>
                          <w:szCs w:val="28"/>
                          <w:lang w:val="en-ZA"/>
                        </w:rPr>
                        <w:t xml:space="preserve"> Higher Institute of Computer Science and Mathematics of Monastir 2018-2019</w:t>
                      </w:r>
                      <w:r>
                        <w:rPr>
                          <w:rFonts w:ascii="Segoe UI" w:hAnsi="Segoe UI" w:cs="Segoe UI"/>
                          <w:noProof/>
                          <w:color w:val="AFCA0B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75920" cy="365760"/>
                            <wp:effectExtent l="0" t="0" r="5080" b="0"/>
                            <wp:docPr id="9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SIM_LOGO_ar.p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920" cy="365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A1BA4" w:rsidRPr="00527697" w:rsidRDefault="00EA1BA4">
                      <w:pPr>
                        <w:rPr>
                          <w:rFonts w:ascii="Segoe UI" w:hAnsi="Segoe UI" w:cs="Segoe UI"/>
                          <w:color w:val="AFCA0B"/>
                          <w:sz w:val="28"/>
                          <w:szCs w:val="28"/>
                          <w:lang w:val="en-ZA"/>
                        </w:rPr>
                      </w:pPr>
                    </w:p>
                    <w:p w:rsidR="00EA1BA4" w:rsidRPr="00527697" w:rsidRDefault="00EA1BA4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  <w:lang w:val="en-ZA"/>
                        </w:rPr>
                      </w:pPr>
                      <w:r w:rsidRPr="00527697"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  <w:lang w:val="en-ZA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Default="00527697" w:rsidP="00D242FA">
      <w:pPr>
        <w:rPr>
          <w:rFonts w:ascii="Segoe UI" w:hAnsi="Segoe UI" w:cs="Segoe UI"/>
          <w:color w:val="17365D" w:themeColor="text2" w:themeShade="BF"/>
          <w:sz w:val="96"/>
          <w:szCs w:val="96"/>
          <w:lang w:val="en-ZA"/>
        </w:rPr>
      </w:pPr>
      <w:r w:rsidRPr="00D242FA">
        <w:rPr>
          <w:rFonts w:ascii="Segoe UI" w:hAnsi="Segoe UI" w:cs="Segoe UI"/>
          <w:color w:val="17365D" w:themeColor="text2" w:themeShade="BF"/>
          <w:sz w:val="96"/>
          <w:szCs w:val="96"/>
          <w:lang w:val="en-ZA"/>
        </w:rPr>
        <w:t>P</w:t>
      </w:r>
      <w:r w:rsidR="00D242FA">
        <w:rPr>
          <w:rFonts w:ascii="Segoe UI" w:hAnsi="Segoe UI" w:cs="Segoe UI"/>
          <w:color w:val="17365D" w:themeColor="text2" w:themeShade="BF"/>
          <w:sz w:val="96"/>
          <w:szCs w:val="96"/>
          <w:lang w:val="en-ZA"/>
        </w:rPr>
        <w:t>LAN</w:t>
      </w:r>
    </w:p>
    <w:p w:rsidR="008D65E4" w:rsidRDefault="008D65E4" w:rsidP="008D65E4">
      <w:p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Chapter 1: </w:t>
      </w:r>
      <w:r w:rsidRPr="00E62215">
        <w:rPr>
          <w:rFonts w:ascii="Segoe UI" w:hAnsi="Segoe UI" w:cs="Segoe UI"/>
          <w:sz w:val="36"/>
          <w:szCs w:val="36"/>
          <w:lang w:val="en-ZA"/>
        </w:rPr>
        <w:t>Project Presentation</w:t>
      </w:r>
      <w:r>
        <w:rPr>
          <w:rFonts w:ascii="Segoe UI" w:hAnsi="Segoe UI" w:cs="Segoe UI"/>
          <w:sz w:val="36"/>
          <w:szCs w:val="36"/>
          <w:lang w:val="en-ZA"/>
        </w:rPr>
        <w:t>………………………………………………………</w:t>
      </w:r>
      <w:proofErr w:type="gramStart"/>
      <w:r>
        <w:rPr>
          <w:rFonts w:ascii="Segoe UI" w:hAnsi="Segoe UI" w:cs="Segoe UI"/>
          <w:sz w:val="36"/>
          <w:szCs w:val="36"/>
          <w:lang w:val="en-ZA"/>
        </w:rPr>
        <w:t>…..</w:t>
      </w:r>
      <w:proofErr w:type="gramEnd"/>
      <w:r>
        <w:rPr>
          <w:rFonts w:ascii="Segoe UI" w:hAnsi="Segoe UI" w:cs="Segoe UI"/>
          <w:sz w:val="36"/>
          <w:szCs w:val="36"/>
          <w:lang w:val="en-ZA"/>
        </w:rPr>
        <w:t xml:space="preserve"> </w:t>
      </w:r>
      <w:r w:rsidR="003D648E">
        <w:rPr>
          <w:rFonts w:ascii="Segoe UI" w:hAnsi="Segoe UI" w:cs="Segoe UI"/>
          <w:sz w:val="36"/>
          <w:szCs w:val="36"/>
          <w:lang w:val="en-ZA"/>
        </w:rPr>
        <w:t>3</w:t>
      </w:r>
    </w:p>
    <w:p w:rsidR="008D65E4" w:rsidRDefault="008D65E4" w:rsidP="008D65E4">
      <w:p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ab/>
        <w:t xml:space="preserve">    Introduction…………………………………………………………………………</w:t>
      </w:r>
      <w:proofErr w:type="gramStart"/>
      <w:r>
        <w:rPr>
          <w:rFonts w:ascii="Segoe UI" w:hAnsi="Segoe UI" w:cs="Segoe UI"/>
          <w:sz w:val="36"/>
          <w:szCs w:val="36"/>
          <w:lang w:val="en-ZA"/>
        </w:rPr>
        <w:t>.....</w:t>
      </w:r>
      <w:proofErr w:type="gramEnd"/>
      <w:r>
        <w:rPr>
          <w:rFonts w:ascii="Segoe UI" w:hAnsi="Segoe UI" w:cs="Segoe UI"/>
          <w:sz w:val="36"/>
          <w:szCs w:val="36"/>
          <w:lang w:val="en-ZA"/>
        </w:rPr>
        <w:t xml:space="preserve"> </w:t>
      </w:r>
      <w:r w:rsidR="003D648E">
        <w:rPr>
          <w:rFonts w:ascii="Segoe UI" w:hAnsi="Segoe UI" w:cs="Segoe UI"/>
          <w:sz w:val="36"/>
          <w:szCs w:val="36"/>
          <w:lang w:val="en-ZA"/>
        </w:rPr>
        <w:t>4</w:t>
      </w:r>
    </w:p>
    <w:p w:rsidR="008D65E4" w:rsidRDefault="008D65E4" w:rsidP="008D65E4">
      <w:pPr>
        <w:shd w:val="clear" w:color="auto" w:fill="FFFFFF"/>
        <w:ind w:left="87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1.</w:t>
      </w:r>
      <w:r w:rsidRPr="00E62215">
        <w:rPr>
          <w:rFonts w:ascii="Segoe UI" w:hAnsi="Segoe UI" w:cs="Segoe UI"/>
          <w:sz w:val="36"/>
          <w:szCs w:val="36"/>
          <w:lang w:val="en-ZA"/>
        </w:rPr>
        <w:t>Specification and Analysis of Functional Needs</w:t>
      </w:r>
      <w:r>
        <w:rPr>
          <w:rFonts w:ascii="Segoe UI" w:hAnsi="Segoe UI" w:cs="Segoe UI"/>
          <w:sz w:val="36"/>
          <w:szCs w:val="36"/>
          <w:lang w:val="en-ZA"/>
        </w:rPr>
        <w:t xml:space="preserve">……………………… </w:t>
      </w:r>
      <w:r w:rsidR="003D648E">
        <w:rPr>
          <w:rFonts w:ascii="Segoe UI" w:hAnsi="Segoe UI" w:cs="Segoe UI"/>
          <w:sz w:val="36"/>
          <w:szCs w:val="36"/>
          <w:lang w:val="en-ZA"/>
        </w:rPr>
        <w:t>5</w:t>
      </w:r>
    </w:p>
    <w:p w:rsidR="008D65E4" w:rsidRDefault="008D65E4" w:rsidP="008D65E4">
      <w:pPr>
        <w:shd w:val="clear" w:color="auto" w:fill="FFFFFF"/>
        <w:ind w:left="870"/>
        <w:rPr>
          <w:rFonts w:ascii="Segoe UI" w:hAnsi="Segoe UI" w:cs="Segoe UI"/>
          <w:sz w:val="36"/>
          <w:szCs w:val="36"/>
          <w:lang w:val="en-ZA"/>
        </w:rPr>
      </w:pPr>
      <w:r w:rsidRPr="000E4C72">
        <w:rPr>
          <w:rFonts w:ascii="Segoe UI" w:hAnsi="Segoe UI" w:cs="Segoe UI"/>
          <w:sz w:val="36"/>
          <w:szCs w:val="36"/>
          <w:lang w:val="en-ZA"/>
        </w:rPr>
        <w:t>2.Specification and Analysis of Non-Functional Needs</w:t>
      </w:r>
      <w:r>
        <w:rPr>
          <w:rFonts w:ascii="Segoe UI" w:hAnsi="Segoe UI" w:cs="Segoe UI"/>
          <w:sz w:val="36"/>
          <w:szCs w:val="36"/>
          <w:lang w:val="en-ZA"/>
        </w:rPr>
        <w:t>..................... 9</w:t>
      </w:r>
    </w:p>
    <w:p w:rsidR="008D65E4" w:rsidRDefault="008D65E4" w:rsidP="008D65E4">
      <w:pPr>
        <w:shd w:val="clear" w:color="auto" w:fill="FFFFFF"/>
        <w:ind w:left="87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Conclusion .......................................................................................................... </w:t>
      </w:r>
      <w:r w:rsidR="00E506E1">
        <w:rPr>
          <w:rFonts w:ascii="Segoe UI" w:hAnsi="Segoe UI" w:cs="Segoe UI"/>
          <w:sz w:val="36"/>
          <w:szCs w:val="36"/>
          <w:lang w:val="en-ZA"/>
        </w:rPr>
        <w:t>7</w:t>
      </w:r>
    </w:p>
    <w:p w:rsidR="008D65E4" w:rsidRDefault="008D65E4" w:rsidP="008D65E4">
      <w:p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Chapter 2:</w:t>
      </w:r>
      <w:r w:rsidRPr="00F349CE"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9CE">
        <w:rPr>
          <w:rFonts w:ascii="Segoe UI" w:hAnsi="Segoe UI" w:cs="Segoe UI"/>
          <w:sz w:val="36"/>
          <w:szCs w:val="36"/>
          <w:lang w:val="en"/>
        </w:rPr>
        <w:t>Analysis and needs Conceptio</w:t>
      </w:r>
      <w:r>
        <w:rPr>
          <w:rFonts w:ascii="Segoe UI" w:hAnsi="Segoe UI" w:cs="Segoe UI"/>
          <w:sz w:val="36"/>
          <w:szCs w:val="36"/>
          <w:lang w:val="en"/>
        </w:rPr>
        <w:t>n.........................</w:t>
      </w:r>
      <w:r>
        <w:rPr>
          <w:rFonts w:ascii="Segoe UI" w:hAnsi="Segoe UI" w:cs="Segoe UI"/>
          <w:sz w:val="36"/>
          <w:szCs w:val="36"/>
          <w:lang w:val="en-ZA"/>
        </w:rPr>
        <w:t>…………………</w:t>
      </w:r>
      <w:proofErr w:type="gramStart"/>
      <w:r>
        <w:rPr>
          <w:rFonts w:ascii="Segoe UI" w:hAnsi="Segoe UI" w:cs="Segoe UI"/>
          <w:sz w:val="36"/>
          <w:szCs w:val="36"/>
          <w:lang w:val="en-ZA"/>
        </w:rPr>
        <w:t>…..</w:t>
      </w:r>
      <w:proofErr w:type="gramEnd"/>
      <w:r>
        <w:rPr>
          <w:rFonts w:ascii="Segoe UI" w:hAnsi="Segoe UI" w:cs="Segoe UI"/>
          <w:sz w:val="36"/>
          <w:szCs w:val="36"/>
          <w:lang w:val="en-ZA"/>
        </w:rPr>
        <w:t xml:space="preserve"> </w:t>
      </w:r>
      <w:r w:rsidR="003D648E">
        <w:rPr>
          <w:rFonts w:ascii="Segoe UI" w:hAnsi="Segoe UI" w:cs="Segoe UI"/>
          <w:sz w:val="36"/>
          <w:szCs w:val="36"/>
          <w:lang w:val="en-ZA"/>
        </w:rPr>
        <w:t>8</w:t>
      </w:r>
    </w:p>
    <w:p w:rsidR="008D65E4" w:rsidRPr="00423021" w:rsidRDefault="008D65E4" w:rsidP="008D65E4">
      <w:pPr>
        <w:pStyle w:val="Paragraphedeliste"/>
        <w:numPr>
          <w:ilvl w:val="0"/>
          <w:numId w:val="19"/>
        </w:num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 w:rsidRPr="00423021">
        <w:rPr>
          <w:rFonts w:ascii="Segoe UI" w:hAnsi="Segoe UI" w:cs="Segoe UI"/>
          <w:sz w:val="36"/>
          <w:szCs w:val="36"/>
          <w:lang w:val="en-ZA"/>
        </w:rPr>
        <w:t xml:space="preserve">Identification of actors............................................................................... </w:t>
      </w:r>
      <w:r w:rsidR="00E506E1">
        <w:rPr>
          <w:rFonts w:ascii="Segoe UI" w:hAnsi="Segoe UI" w:cs="Segoe UI"/>
          <w:sz w:val="36"/>
          <w:szCs w:val="36"/>
          <w:lang w:val="en-ZA"/>
        </w:rPr>
        <w:t>9</w:t>
      </w:r>
      <w:r w:rsidRPr="00423021">
        <w:rPr>
          <w:rFonts w:ascii="Segoe UI" w:hAnsi="Segoe UI" w:cs="Segoe UI"/>
          <w:sz w:val="36"/>
          <w:szCs w:val="36"/>
          <w:lang w:val="en-ZA"/>
        </w:rPr>
        <w:t xml:space="preserve"> </w:t>
      </w:r>
    </w:p>
    <w:p w:rsidR="008D65E4" w:rsidRDefault="008D65E4" w:rsidP="008D65E4">
      <w:pPr>
        <w:pStyle w:val="Paragraphedeliste"/>
        <w:numPr>
          <w:ilvl w:val="0"/>
          <w:numId w:val="19"/>
        </w:num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Use case diagram......................................................................................... 1</w:t>
      </w:r>
      <w:r w:rsidR="00E506E1">
        <w:rPr>
          <w:rFonts w:ascii="Segoe UI" w:hAnsi="Segoe UI" w:cs="Segoe UI"/>
          <w:sz w:val="36"/>
          <w:szCs w:val="36"/>
          <w:lang w:val="en-ZA"/>
        </w:rPr>
        <w:t>2</w:t>
      </w:r>
    </w:p>
    <w:p w:rsidR="008D65E4" w:rsidRDefault="008D65E4" w:rsidP="008D65E4">
      <w:pPr>
        <w:pStyle w:val="Paragraphedeliste"/>
        <w:numPr>
          <w:ilvl w:val="0"/>
          <w:numId w:val="19"/>
        </w:num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Sequence diagram....................................................................................... 2</w:t>
      </w:r>
      <w:r w:rsidR="00E506E1">
        <w:rPr>
          <w:rFonts w:ascii="Segoe UI" w:hAnsi="Segoe UI" w:cs="Segoe UI"/>
          <w:sz w:val="36"/>
          <w:szCs w:val="36"/>
          <w:lang w:val="en-ZA"/>
        </w:rPr>
        <w:t>2</w:t>
      </w:r>
      <w:r>
        <w:rPr>
          <w:rFonts w:ascii="Segoe UI" w:hAnsi="Segoe UI" w:cs="Segoe UI"/>
          <w:sz w:val="36"/>
          <w:szCs w:val="36"/>
          <w:lang w:val="en-ZA"/>
        </w:rPr>
        <w:t xml:space="preserve"> </w:t>
      </w:r>
    </w:p>
    <w:p w:rsidR="008D65E4" w:rsidRDefault="008D65E4" w:rsidP="008D65E4">
      <w:pPr>
        <w:pStyle w:val="Paragraphedeliste"/>
        <w:numPr>
          <w:ilvl w:val="0"/>
          <w:numId w:val="19"/>
        </w:num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Class diagram................................................................................................ 2</w:t>
      </w:r>
      <w:r w:rsidR="00E506E1">
        <w:rPr>
          <w:rFonts w:ascii="Segoe UI" w:hAnsi="Segoe UI" w:cs="Segoe UI"/>
          <w:sz w:val="36"/>
          <w:szCs w:val="36"/>
          <w:lang w:val="en-ZA"/>
        </w:rPr>
        <w:t>6</w:t>
      </w:r>
    </w:p>
    <w:p w:rsidR="008D65E4" w:rsidRDefault="008D65E4" w:rsidP="008D65E4">
      <w:pPr>
        <w:shd w:val="clear" w:color="auto" w:fill="FFFFFF"/>
        <w:ind w:left="87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Conclusion.......................................................................................................... 2</w:t>
      </w:r>
      <w:r w:rsidR="00C84D39">
        <w:rPr>
          <w:rFonts w:ascii="Segoe UI" w:hAnsi="Segoe UI" w:cs="Segoe UI"/>
          <w:sz w:val="36"/>
          <w:szCs w:val="36"/>
          <w:lang w:val="en-ZA"/>
        </w:rPr>
        <w:t>7</w:t>
      </w:r>
    </w:p>
    <w:p w:rsidR="008D65E4" w:rsidRDefault="008D65E4" w:rsidP="008D65E4">
      <w:p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Chapter 3:</w:t>
      </w:r>
      <w:r w:rsidRPr="00F349CE"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864F4">
        <w:rPr>
          <w:rFonts w:ascii="Segoe UI" w:hAnsi="Segoe UI" w:cs="Segoe UI"/>
          <w:sz w:val="36"/>
          <w:szCs w:val="36"/>
          <w:lang w:val="en"/>
        </w:rPr>
        <w:t>Realization and solution</w:t>
      </w:r>
      <w:r>
        <w:rPr>
          <w:rFonts w:ascii="Segoe UI" w:hAnsi="Segoe UI" w:cs="Segoe UI"/>
          <w:sz w:val="36"/>
          <w:szCs w:val="36"/>
          <w:lang w:val="en"/>
        </w:rPr>
        <w:t>.........................</w:t>
      </w:r>
      <w:r>
        <w:rPr>
          <w:rFonts w:ascii="Segoe UI" w:hAnsi="Segoe UI" w:cs="Segoe UI"/>
          <w:sz w:val="36"/>
          <w:szCs w:val="36"/>
          <w:lang w:val="en-ZA"/>
        </w:rPr>
        <w:t>……………………..................</w:t>
      </w:r>
      <w:r w:rsidR="00C84D39">
        <w:rPr>
          <w:rFonts w:ascii="Segoe UI" w:hAnsi="Segoe UI" w:cs="Segoe UI"/>
          <w:sz w:val="36"/>
          <w:szCs w:val="36"/>
          <w:lang w:val="en-ZA"/>
        </w:rPr>
        <w:t>28</w:t>
      </w:r>
    </w:p>
    <w:p w:rsidR="008D65E4" w:rsidRDefault="008D65E4" w:rsidP="008D65E4">
      <w:pPr>
        <w:shd w:val="clear" w:color="auto" w:fill="FFFFFF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       Introduction.......................................................................................................... </w:t>
      </w:r>
      <w:r w:rsidR="00C84D39">
        <w:rPr>
          <w:rFonts w:ascii="Segoe UI" w:hAnsi="Segoe UI" w:cs="Segoe UI"/>
          <w:sz w:val="36"/>
          <w:szCs w:val="36"/>
          <w:lang w:val="en-ZA"/>
        </w:rPr>
        <w:t>29</w:t>
      </w:r>
    </w:p>
    <w:p w:rsidR="008D65E4" w:rsidRDefault="008D65E4" w:rsidP="008D65E4">
      <w:pPr>
        <w:shd w:val="clear" w:color="auto" w:fill="FFFFFF"/>
        <w:ind w:left="36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   1.Working Environment................................................................................... </w:t>
      </w:r>
      <w:r w:rsidR="00C84D39">
        <w:rPr>
          <w:rFonts w:ascii="Segoe UI" w:hAnsi="Segoe UI" w:cs="Segoe UI"/>
          <w:sz w:val="36"/>
          <w:szCs w:val="36"/>
          <w:lang w:val="en-ZA"/>
        </w:rPr>
        <w:t>29</w:t>
      </w:r>
    </w:p>
    <w:p w:rsidR="008D65E4" w:rsidRDefault="008D65E4" w:rsidP="008D65E4">
      <w:pPr>
        <w:shd w:val="clear" w:color="auto" w:fill="FFFFFF"/>
        <w:ind w:left="36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   2. Interfaces..........................................................................................................3</w:t>
      </w:r>
      <w:r w:rsidR="00C84D39">
        <w:rPr>
          <w:rFonts w:ascii="Segoe UI" w:hAnsi="Segoe UI" w:cs="Segoe UI"/>
          <w:sz w:val="36"/>
          <w:szCs w:val="36"/>
          <w:lang w:val="en-ZA"/>
        </w:rPr>
        <w:t>0</w:t>
      </w:r>
    </w:p>
    <w:p w:rsidR="008D65E4" w:rsidRDefault="008D65E4" w:rsidP="008D65E4">
      <w:pPr>
        <w:shd w:val="clear" w:color="auto" w:fill="FFFFFF"/>
        <w:ind w:left="36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General Conclusion ............................................................................................... 4</w:t>
      </w:r>
      <w:r w:rsidR="0046524F">
        <w:rPr>
          <w:rFonts w:ascii="Segoe UI" w:hAnsi="Segoe UI" w:cs="Segoe UI"/>
          <w:sz w:val="36"/>
          <w:szCs w:val="36"/>
          <w:lang w:val="en-ZA"/>
        </w:rPr>
        <w:t>5</w:t>
      </w:r>
    </w:p>
    <w:p w:rsidR="008D65E4" w:rsidRPr="005F0715" w:rsidRDefault="008D65E4" w:rsidP="008D65E4">
      <w:pPr>
        <w:shd w:val="clear" w:color="auto" w:fill="FFFFFF"/>
        <w:ind w:left="360"/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</w:t>
      </w:r>
    </w:p>
    <w:p w:rsidR="008D65E4" w:rsidRPr="00D242FA" w:rsidRDefault="008D65E4" w:rsidP="00D242FA">
      <w:pPr>
        <w:rPr>
          <w:rFonts w:ascii="Segoe UI" w:hAnsi="Segoe UI" w:cs="Segoe UI"/>
          <w:color w:val="17365D" w:themeColor="text2" w:themeShade="BF"/>
          <w:sz w:val="96"/>
          <w:szCs w:val="96"/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Pr="00527697" w:rsidRDefault="005514E2" w:rsidP="005514E2">
      <w:pPr>
        <w:rPr>
          <w:lang w:val="en-ZA"/>
        </w:rPr>
      </w:pPr>
    </w:p>
    <w:p w:rsidR="005514E2" w:rsidRDefault="005514E2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C34259">
      <w:pPr>
        <w:shd w:val="clear" w:color="auto" w:fill="FFFFFF"/>
        <w:jc w:val="center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Default="00527697" w:rsidP="005514E2">
      <w:pPr>
        <w:shd w:val="clear" w:color="auto" w:fill="FFFFFF"/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8D65E4" w:rsidP="00527697">
      <w:pPr>
        <w:rPr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E57EA4" wp14:editId="6B383E48">
                <wp:simplePos x="0" y="0"/>
                <wp:positionH relativeFrom="column">
                  <wp:posOffset>748665</wp:posOffset>
                </wp:positionH>
                <wp:positionV relativeFrom="paragraph">
                  <wp:posOffset>87630</wp:posOffset>
                </wp:positionV>
                <wp:extent cx="1828800" cy="13335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1BA4" w:rsidRPr="00C34259" w:rsidRDefault="00EA1BA4" w:rsidP="00C34259">
                            <w:pPr>
                              <w:shd w:val="clear" w:color="auto" w:fill="FFFFFF"/>
                              <w:jc w:val="center"/>
                              <w:rPr>
                                <w:color w:val="00B0F0"/>
                                <w:sz w:val="72"/>
                                <w:szCs w:val="72"/>
                                <w:lang w:val="en-Z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3" w:name="_Hlk8551662"/>
                            <w:r w:rsidRPr="00C34259">
                              <w:rPr>
                                <w:color w:val="00B0F0"/>
                                <w:sz w:val="72"/>
                                <w:szCs w:val="72"/>
                                <w:lang w:val="en-Z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Chapter 1: Project Presentation</w:t>
                            </w:r>
                          </w:p>
                          <w:bookmarkEnd w:id="3"/>
                          <w:p w:rsidR="00EA1BA4" w:rsidRPr="00C34259" w:rsidRDefault="00EA1BA4" w:rsidP="00C34259">
                            <w:pPr>
                              <w:shd w:val="clear" w:color="auto" w:fill="FFFFFF"/>
                              <w:jc w:val="right"/>
                              <w:rPr>
                                <w:color w:val="4F81BD" w:themeColor="accent1"/>
                                <w:sz w:val="72"/>
                                <w:szCs w:val="72"/>
                                <w:lang w:val="en-Z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72"/>
                                <w:szCs w:val="72"/>
                                <w:lang w:val="en-Z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57EA4" id="Zone de texte 6" o:spid="_x0000_s1028" type="#_x0000_t202" style="position:absolute;margin-left:58.95pt;margin-top:6.9pt;width:2in;height:10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" filled="f" stroked="f">
                <v:textbox>
                  <w:txbxContent>
                    <w:p w:rsidR="00EA1BA4" w:rsidRPr="00C34259" w:rsidRDefault="00EA1BA4" w:rsidP="00C34259">
                      <w:pPr>
                        <w:shd w:val="clear" w:color="auto" w:fill="FFFFFF"/>
                        <w:jc w:val="center"/>
                        <w:rPr>
                          <w:color w:val="00B0F0"/>
                          <w:sz w:val="72"/>
                          <w:szCs w:val="72"/>
                          <w:lang w:val="en-Z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" w:name="_Hlk8551662"/>
                      <w:r w:rsidRPr="00C34259">
                        <w:rPr>
                          <w:color w:val="00B0F0"/>
                          <w:sz w:val="72"/>
                          <w:szCs w:val="72"/>
                          <w:lang w:val="en-Z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Chapter 1: Project Presentation</w:t>
                      </w:r>
                    </w:p>
                    <w:bookmarkEnd w:id="5"/>
                    <w:p w:rsidR="00EA1BA4" w:rsidRPr="00C34259" w:rsidRDefault="00EA1BA4" w:rsidP="00C34259">
                      <w:pPr>
                        <w:shd w:val="clear" w:color="auto" w:fill="FFFFFF"/>
                        <w:jc w:val="right"/>
                        <w:rPr>
                          <w:color w:val="4F81BD" w:themeColor="accent1"/>
                          <w:sz w:val="72"/>
                          <w:szCs w:val="72"/>
                          <w:lang w:val="en-Z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72"/>
                          <w:szCs w:val="72"/>
                          <w:lang w:val="en-Z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Pr="00A65865" w:rsidRDefault="00C34259" w:rsidP="00C34259">
      <w:pPr>
        <w:tabs>
          <w:tab w:val="left" w:pos="5140"/>
        </w:tabs>
        <w:rPr>
          <w:rFonts w:ascii="Segoe UI" w:hAnsi="Segoe UI" w:cs="Segoe UI"/>
          <w:sz w:val="48"/>
          <w:szCs w:val="48"/>
          <w:lang w:val="en-ZA"/>
        </w:rPr>
      </w:pPr>
      <w:r w:rsidRPr="00A65865">
        <w:rPr>
          <w:rFonts w:ascii="Segoe UI" w:hAnsi="Segoe UI" w:cs="Segoe UI"/>
          <w:sz w:val="48"/>
          <w:szCs w:val="48"/>
          <w:lang w:val="en-ZA"/>
        </w:rPr>
        <w:tab/>
      </w:r>
    </w:p>
    <w:p w:rsidR="00064A81" w:rsidRDefault="00064A81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064A81" w:rsidRDefault="00064A81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064A81" w:rsidRDefault="00064A81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064A81" w:rsidRDefault="00064A81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8D65E4" w:rsidRDefault="008D65E4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8D65E4" w:rsidRDefault="008D65E4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6CF6CA" wp14:editId="6B445BA7">
                <wp:simplePos x="0" y="0"/>
                <wp:positionH relativeFrom="margin">
                  <wp:posOffset>1650365</wp:posOffset>
                </wp:positionH>
                <wp:positionV relativeFrom="paragraph">
                  <wp:posOffset>100330</wp:posOffset>
                </wp:positionV>
                <wp:extent cx="3619500" cy="749300"/>
                <wp:effectExtent l="0" t="0" r="19050" b="1270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749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BA4" w:rsidRDefault="00EA1BA4" w:rsidP="00A65865">
                            <w:pPr>
                              <w:jc w:val="center"/>
                              <w:rPr>
                                <w:b/>
                                <w:color w:val="E5B8B7" w:themeColor="accent2" w:themeTint="66"/>
                                <w:sz w:val="72"/>
                                <w:szCs w:val="72"/>
                                <w:lang w:val="en-ZA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4" w:name="_Hlk8551464"/>
                            <w:r w:rsidRPr="00A65865">
                              <w:rPr>
                                <w:b/>
                                <w:color w:val="E5B8B7" w:themeColor="accent2" w:themeTint="66"/>
                                <w:sz w:val="72"/>
                                <w:szCs w:val="72"/>
                                <w:lang w:val="en-ZA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Introduction</w:t>
                            </w:r>
                          </w:p>
                          <w:bookmarkEnd w:id="4"/>
                          <w:p w:rsidR="00EA1BA4" w:rsidRPr="005E69B9" w:rsidRDefault="00EA1BA4" w:rsidP="00A65865">
                            <w:pPr>
                              <w:jc w:val="center"/>
                              <w:rPr>
                                <w:color w:val="4F81BD" w:themeColor="accent1"/>
                                <w:sz w:val="72"/>
                                <w:szCs w:val="72"/>
                                <w:lang w:val="fr-F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F6CA" id="Zone de texte 10" o:spid="_x0000_s1029" type="#_x0000_t202" style="position:absolute;margin-left:129.95pt;margin-top:7.9pt;width:285pt;height:5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" fillcolor="#4f81bd [3204]" strokecolor="#243f60 [1604]" strokeweight="2pt">
                <v:textbox>
                  <w:txbxContent>
                    <w:p w:rsidR="00EA1BA4" w:rsidRDefault="00EA1BA4" w:rsidP="00A65865">
                      <w:pPr>
                        <w:jc w:val="center"/>
                        <w:rPr>
                          <w:b/>
                          <w:color w:val="E5B8B7" w:themeColor="accent2" w:themeTint="66"/>
                          <w:sz w:val="72"/>
                          <w:szCs w:val="72"/>
                          <w:lang w:val="en-ZA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7" w:name="_Hlk8551464"/>
                      <w:r w:rsidRPr="00A65865">
                        <w:rPr>
                          <w:b/>
                          <w:color w:val="E5B8B7" w:themeColor="accent2" w:themeTint="66"/>
                          <w:sz w:val="72"/>
                          <w:szCs w:val="72"/>
                          <w:lang w:val="en-ZA"/>
                          <w14:textOutline w14:w="11112" w14:cap="flat" w14:cmpd="sng" w14:algn="ctr">
                            <w14:solidFill>
                              <w14:schemeClr w14:val="accent6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Introduction</w:t>
                      </w:r>
                    </w:p>
                    <w:bookmarkEnd w:id="7"/>
                    <w:p w:rsidR="00EA1BA4" w:rsidRPr="005E69B9" w:rsidRDefault="00EA1BA4" w:rsidP="00A65865">
                      <w:pPr>
                        <w:jc w:val="center"/>
                        <w:rPr>
                          <w:color w:val="4F81BD" w:themeColor="accent1"/>
                          <w:sz w:val="72"/>
                          <w:szCs w:val="72"/>
                          <w:lang w:val="fr-F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D65E4" w:rsidRDefault="008D65E4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8D65E4" w:rsidRDefault="008D65E4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8D65E4" w:rsidRDefault="008D65E4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</w:p>
    <w:p w:rsidR="00064A81" w:rsidRDefault="003A727B" w:rsidP="00B756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  <w:bookmarkStart w:id="5" w:name="_Hlk8637625"/>
      <w:r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Seen that we are always having trouble with accessing our grades and results we choose to work on </w:t>
      </w:r>
      <w:r w:rsidR="008C5B8F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the first step of </w:t>
      </w:r>
      <w:r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an application</w:t>
      </w:r>
      <w:r w:rsidR="008C5B8F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that is still as its primitive form</w:t>
      </w:r>
      <w:r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to help solve that problem.</w:t>
      </w:r>
    </w:p>
    <w:p w:rsidR="00527697" w:rsidRPr="00B756BB" w:rsidRDefault="00A65865" w:rsidP="00064A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212121"/>
          <w:sz w:val="44"/>
          <w:szCs w:val="44"/>
          <w:lang w:val="en"/>
        </w:rPr>
      </w:pPr>
      <w:r w:rsidRPr="00A65865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The main objective of this project is to put in place a new system of</w:t>
      </w:r>
      <w:r w:rsidRPr="00A3582E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class </w:t>
      </w:r>
      <w:r w:rsidRPr="00A65865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management </w:t>
      </w:r>
      <w:r w:rsidRPr="00A3582E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in which </w:t>
      </w:r>
      <w:r w:rsidRPr="00A65865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entry, sharing and deliberation</w:t>
      </w:r>
      <w:r w:rsidRPr="00A3582E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are very easy to </w:t>
      </w:r>
      <w:r w:rsidR="00A3582E" w:rsidRPr="00A3582E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access, </w:t>
      </w:r>
      <w:r w:rsidRPr="00A3582E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our application mainly consists </w:t>
      </w:r>
      <w:r w:rsidR="00A3582E" w:rsidRPr="00A3582E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on establishing a completed work of schooling: saving lists of students as well as </w:t>
      </w:r>
      <w:r w:rsid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their</w:t>
      </w:r>
      <w:r w:rsidR="00B756BB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overall averages.</w:t>
      </w:r>
      <w:r w:rsid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</w:t>
      </w:r>
      <w:bookmarkEnd w:id="5"/>
      <w:r w:rsid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T</w:t>
      </w:r>
      <w:r w:rsidR="00B756BB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his chapter</w:t>
      </w:r>
      <w:r w:rsid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’s focus point </w:t>
      </w:r>
      <w:r w:rsidR="00072CB0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is to i</w:t>
      </w:r>
      <w:r w:rsidR="00072CB0" w:rsidRPr="00072CB0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dentify</w:t>
      </w:r>
      <w:r w:rsidR="00072CB0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</w:t>
      </w:r>
      <w:r w:rsidR="00064A81" w:rsidRP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the functional and non-functional needs as well as the management rules necessary for</w:t>
      </w:r>
      <w:r w:rsidR="00072CB0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 this s</w:t>
      </w:r>
      <w:r w:rsidR="00064A81" w:rsidRP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ystem</w:t>
      </w:r>
      <w:r w:rsidR="00072CB0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 xml:space="preserve">’s </w:t>
      </w:r>
      <w:r w:rsidR="00064A81" w:rsidRPr="00064A81">
        <w:rPr>
          <w:rFonts w:ascii="Segoe UI" w:eastAsia="Times New Roman" w:hAnsi="Segoe UI" w:cs="Segoe UI"/>
          <w:color w:val="212121"/>
          <w:sz w:val="44"/>
          <w:szCs w:val="44"/>
          <w:lang w:val="en"/>
        </w:rPr>
        <w:t>development.</w:t>
      </w:r>
    </w:p>
    <w:p w:rsidR="00527697" w:rsidRPr="00064A81" w:rsidRDefault="00527697" w:rsidP="00527697">
      <w:pPr>
        <w:rPr>
          <w:lang w:val="en-ZA"/>
        </w:rPr>
      </w:pPr>
    </w:p>
    <w:p w:rsidR="00527697" w:rsidRPr="00527697" w:rsidRDefault="00527697" w:rsidP="00527697">
      <w:pPr>
        <w:rPr>
          <w:lang w:val="en-ZA"/>
        </w:rPr>
      </w:pPr>
    </w:p>
    <w:p w:rsidR="00527697" w:rsidRDefault="00527697" w:rsidP="00527697">
      <w:pPr>
        <w:rPr>
          <w:lang w:val="en-ZA"/>
        </w:rPr>
      </w:pPr>
    </w:p>
    <w:p w:rsidR="00527697" w:rsidRDefault="00527697" w:rsidP="00527697">
      <w:pPr>
        <w:rPr>
          <w:lang w:val="en-ZA"/>
        </w:rPr>
      </w:pPr>
    </w:p>
    <w:p w:rsidR="00527697" w:rsidRDefault="00527697" w:rsidP="00527697">
      <w:pPr>
        <w:rPr>
          <w:lang w:val="en-ZA"/>
        </w:rPr>
      </w:pPr>
    </w:p>
    <w:p w:rsidR="00527697" w:rsidRDefault="00527697" w:rsidP="00527697">
      <w:pPr>
        <w:rPr>
          <w:lang w:val="en-ZA"/>
        </w:rPr>
      </w:pPr>
    </w:p>
    <w:p w:rsidR="00527697" w:rsidRDefault="00527697">
      <w:pPr>
        <w:rPr>
          <w:lang w:val="en-ZA"/>
        </w:rPr>
      </w:pPr>
      <w:r>
        <w:rPr>
          <w:lang w:val="en-ZA"/>
        </w:rPr>
        <w:br w:type="page"/>
      </w:r>
    </w:p>
    <w:p w:rsidR="00C34259" w:rsidRDefault="005E56F6" w:rsidP="00072CB0">
      <w:pPr>
        <w:pStyle w:val="Titre1"/>
        <w:numPr>
          <w:ilvl w:val="0"/>
          <w:numId w:val="3"/>
        </w:numPr>
        <w:rPr>
          <w:sz w:val="52"/>
          <w:szCs w:val="52"/>
          <w:lang w:val="en-ZA"/>
        </w:rPr>
      </w:pPr>
      <w:bookmarkStart w:id="6" w:name="_Hlk8569573"/>
      <w:r w:rsidRPr="00072CB0">
        <w:rPr>
          <w:sz w:val="52"/>
          <w:szCs w:val="52"/>
          <w:lang w:val="en-ZA"/>
        </w:rPr>
        <w:lastRenderedPageBreak/>
        <w:t>Specification and Analysis</w:t>
      </w:r>
      <w:r>
        <w:rPr>
          <w:sz w:val="52"/>
          <w:szCs w:val="52"/>
          <w:lang w:val="en-ZA"/>
        </w:rPr>
        <w:t xml:space="preserve"> of </w:t>
      </w:r>
      <w:r w:rsidRPr="00072CB0">
        <w:rPr>
          <w:sz w:val="52"/>
          <w:szCs w:val="52"/>
          <w:lang w:val="en-ZA"/>
        </w:rPr>
        <w:t>Functional Needs</w:t>
      </w:r>
      <w:r w:rsidR="00072CB0">
        <w:rPr>
          <w:sz w:val="52"/>
          <w:szCs w:val="52"/>
          <w:lang w:val="en-ZA"/>
        </w:rPr>
        <w:t xml:space="preserve">: </w:t>
      </w:r>
    </w:p>
    <w:bookmarkEnd w:id="6"/>
    <w:p w:rsidR="00072CB0" w:rsidRDefault="00072CB0" w:rsidP="00072CB0">
      <w:pPr>
        <w:jc w:val="center"/>
        <w:rPr>
          <w:lang w:val="en-ZA"/>
        </w:rPr>
      </w:pPr>
    </w:p>
    <w:p w:rsidR="00072CB0" w:rsidRDefault="00072CB0" w:rsidP="00072CB0">
      <w:pPr>
        <w:jc w:val="center"/>
        <w:rPr>
          <w:lang w:val="en-ZA"/>
        </w:rPr>
      </w:pPr>
    </w:p>
    <w:p w:rsidR="00072CB0" w:rsidRDefault="00072CB0" w:rsidP="00072CB0">
      <w:pPr>
        <w:jc w:val="center"/>
        <w:rPr>
          <w:lang w:val="en-ZA"/>
        </w:rPr>
      </w:pPr>
    </w:p>
    <w:p w:rsidR="00072CB0" w:rsidRPr="00072CB0" w:rsidRDefault="00072CB0" w:rsidP="00072CB0">
      <w:pPr>
        <w:jc w:val="center"/>
        <w:rPr>
          <w:lang w:val="en-ZA"/>
        </w:rPr>
      </w:pPr>
    </w:p>
    <w:p w:rsidR="00CB3DDC" w:rsidRDefault="00072CB0" w:rsidP="00072CB0">
      <w:pPr>
        <w:rPr>
          <w:color w:val="0D0D0D" w:themeColor="text1" w:themeTint="F2"/>
          <w:sz w:val="44"/>
          <w:szCs w:val="44"/>
          <w:u w:val="thick"/>
          <w:lang w:val="en-ZA"/>
        </w:rPr>
      </w:pPr>
      <w:r w:rsidRPr="00072CB0">
        <w:rPr>
          <w:color w:val="0D0D0D" w:themeColor="text1" w:themeTint="F2"/>
          <w:lang w:val="en-ZA"/>
        </w:rPr>
        <w:t xml:space="preserve">                      </w:t>
      </w:r>
      <w:r w:rsidRPr="00CB3DDC">
        <w:rPr>
          <w:color w:val="0D0D0D" w:themeColor="text1" w:themeTint="F2"/>
          <w:sz w:val="44"/>
          <w:szCs w:val="44"/>
          <w:u w:val="thick"/>
          <w:lang w:val="en-ZA"/>
        </w:rPr>
        <w:t>Users Management</w:t>
      </w:r>
      <w:r w:rsidR="00CB3DDC" w:rsidRPr="00CB3DDC">
        <w:rPr>
          <w:color w:val="0D0D0D" w:themeColor="text1" w:themeTint="F2"/>
          <w:sz w:val="44"/>
          <w:szCs w:val="44"/>
          <w:u w:val="thick"/>
          <w:lang w:val="en-ZA"/>
        </w:rPr>
        <w:t xml:space="preserve">: </w:t>
      </w:r>
    </w:p>
    <w:p w:rsidR="00CB3DDC" w:rsidRDefault="00CB3DDC" w:rsidP="00072CB0">
      <w:pPr>
        <w:rPr>
          <w:color w:val="0D0D0D" w:themeColor="text1" w:themeTint="F2"/>
          <w:sz w:val="44"/>
          <w:szCs w:val="44"/>
          <w:lang w:val="en-ZA"/>
        </w:rPr>
      </w:pPr>
      <w:r w:rsidRPr="00CB3DDC">
        <w:rPr>
          <w:color w:val="0D0D0D" w:themeColor="text1" w:themeTint="F2"/>
          <w:sz w:val="44"/>
          <w:szCs w:val="44"/>
          <w:lang w:val="en-ZA"/>
        </w:rPr>
        <w:tab/>
      </w:r>
      <w:r w:rsidRPr="00CB3DDC">
        <w:rPr>
          <w:color w:val="0D0D0D" w:themeColor="text1" w:themeTint="F2"/>
          <w:sz w:val="44"/>
          <w:szCs w:val="44"/>
          <w:lang w:val="en-ZA"/>
        </w:rPr>
        <w:tab/>
      </w:r>
      <w:r w:rsidRPr="00CB3DDC">
        <w:rPr>
          <w:color w:val="0D0D0D" w:themeColor="text1" w:themeTint="F2"/>
          <w:sz w:val="44"/>
          <w:szCs w:val="44"/>
          <w:lang w:val="en-ZA"/>
        </w:rPr>
        <w:tab/>
      </w:r>
    </w:p>
    <w:p w:rsidR="00CB3DDC" w:rsidRDefault="00CB3DDC" w:rsidP="00072CB0">
      <w:p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 xml:space="preserve">       </w:t>
      </w:r>
      <w:r w:rsidRPr="00CB3DDC">
        <w:rPr>
          <w:color w:val="0D0D0D" w:themeColor="text1" w:themeTint="F2"/>
          <w:sz w:val="44"/>
          <w:szCs w:val="44"/>
          <w:lang w:val="en-ZA"/>
        </w:rPr>
        <w:t>It has to assure</w:t>
      </w:r>
      <w:r>
        <w:rPr>
          <w:color w:val="0D0D0D" w:themeColor="text1" w:themeTint="F2"/>
          <w:sz w:val="44"/>
          <w:szCs w:val="44"/>
          <w:lang w:val="en-ZA"/>
        </w:rPr>
        <w:t>:</w:t>
      </w:r>
    </w:p>
    <w:p w:rsidR="00CB3DDC" w:rsidRDefault="00CB3DDC" w:rsidP="00072CB0">
      <w:pPr>
        <w:rPr>
          <w:color w:val="0D0D0D" w:themeColor="text1" w:themeTint="F2"/>
          <w:sz w:val="44"/>
          <w:szCs w:val="44"/>
          <w:lang w:val="en-ZA"/>
        </w:rPr>
      </w:pPr>
    </w:p>
    <w:p w:rsidR="00CB3DDC" w:rsidRDefault="00CB3DDC" w:rsidP="00CB3DDC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noProof/>
          <w:color w:val="000000" w:themeColor="text1"/>
          <w:sz w:val="44"/>
          <w:szCs w:val="44"/>
          <w:lang w:val="en-Z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2323465</wp:posOffset>
                </wp:positionH>
                <wp:positionV relativeFrom="paragraph">
                  <wp:posOffset>313690</wp:posOffset>
                </wp:positionV>
                <wp:extent cx="1333500" cy="635000"/>
                <wp:effectExtent l="57150" t="38100" r="57150" b="88900"/>
                <wp:wrapNone/>
                <wp:docPr id="11" name="Flèche : droi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35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F6CC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1" o:spid="_x0000_s1026" type="#_x0000_t13" style="position:absolute;margin-left:182.95pt;margin-top:24.7pt;width:105pt;height:5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" adj="16457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color w:val="0D0D0D" w:themeColor="text1" w:themeTint="F2"/>
          <w:sz w:val="44"/>
          <w:szCs w:val="44"/>
          <w:lang w:val="en-ZA"/>
        </w:rPr>
        <w:t xml:space="preserve"> Add</w:t>
      </w:r>
    </w:p>
    <w:p w:rsidR="00CB3DDC" w:rsidRDefault="00CB3DDC" w:rsidP="00CB3DDC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A4C96D" wp14:editId="57D01ABC">
                <wp:simplePos x="0" y="0"/>
                <wp:positionH relativeFrom="column">
                  <wp:posOffset>4114800</wp:posOffset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1BA4" w:rsidRPr="00CB3DDC" w:rsidRDefault="00EA1BA4" w:rsidP="00CB3DD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3DDC"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4C96D" id="Zone de texte 14" o:spid="_x0000_s1030" type="#_x0000_t202" style="position:absolute;left:0;text-align:left;margin-left:324pt;margin-top:.7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" filled="f" stroked="f">
                <v:textbox style="mso-fit-shape-to-text:t">
                  <w:txbxContent>
                    <w:p w:rsidR="00EA1BA4" w:rsidRPr="00CB3DDC" w:rsidRDefault="00EA1BA4" w:rsidP="00CB3DD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3DDC"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D0D0D" w:themeColor="text1" w:themeTint="F2"/>
          <w:sz w:val="44"/>
          <w:szCs w:val="44"/>
          <w:lang w:val="en-ZA"/>
        </w:rPr>
        <w:t>Delete</w:t>
      </w:r>
    </w:p>
    <w:p w:rsidR="00CB3DDC" w:rsidRDefault="00CB3DDC" w:rsidP="00CB3DDC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>Update</w:t>
      </w:r>
    </w:p>
    <w:p w:rsidR="00CB3DDC" w:rsidRDefault="00CB3DDC" w:rsidP="00CB3DDC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 xml:space="preserve">Consult </w:t>
      </w:r>
    </w:p>
    <w:p w:rsidR="00CB3DDC" w:rsidRDefault="00CB3DDC" w:rsidP="00CB3DDC">
      <w:pPr>
        <w:pStyle w:val="Paragraphedeliste"/>
        <w:jc w:val="right"/>
        <w:rPr>
          <w:color w:val="0D0D0D" w:themeColor="text1" w:themeTint="F2"/>
          <w:sz w:val="44"/>
          <w:szCs w:val="44"/>
          <w:lang w:val="en-ZA"/>
        </w:rPr>
      </w:pPr>
    </w:p>
    <w:p w:rsidR="00CB3DDC" w:rsidRPr="00CB3DDC" w:rsidRDefault="00CB3DDC" w:rsidP="00CB3DDC">
      <w:pPr>
        <w:pStyle w:val="Paragraphedeliste"/>
        <w:rPr>
          <w:color w:val="0D0D0D" w:themeColor="text1" w:themeTint="F2"/>
          <w:sz w:val="44"/>
          <w:szCs w:val="44"/>
          <w:lang w:val="en-ZA"/>
        </w:rPr>
      </w:pPr>
    </w:p>
    <w:p w:rsidR="006F3F0A" w:rsidRDefault="00CB3DDC" w:rsidP="00CB3DDC">
      <w:pPr>
        <w:rPr>
          <w:color w:val="0D0D0D" w:themeColor="text1" w:themeTint="F2"/>
          <w:lang w:val="en-ZA"/>
        </w:rPr>
      </w:pPr>
      <w:r w:rsidRPr="00CB3DDC">
        <w:rPr>
          <w:color w:val="0D0D0D" w:themeColor="text1" w:themeTint="F2"/>
          <w:sz w:val="44"/>
          <w:szCs w:val="44"/>
          <w:lang w:val="en-ZA"/>
        </w:rPr>
        <w:t xml:space="preserve"> </w:t>
      </w:r>
      <w:r>
        <w:rPr>
          <w:color w:val="0D0D0D" w:themeColor="text1" w:themeTint="F2"/>
          <w:sz w:val="44"/>
          <w:szCs w:val="44"/>
          <w:lang w:val="en-ZA"/>
        </w:rPr>
        <w:tab/>
      </w:r>
      <w:r w:rsidRPr="00072CB0">
        <w:rPr>
          <w:color w:val="0D0D0D" w:themeColor="text1" w:themeTint="F2"/>
          <w:lang w:val="en-ZA"/>
        </w:rPr>
        <w:t xml:space="preserve">                    </w:t>
      </w: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6F3F0A" w:rsidRDefault="006F3F0A" w:rsidP="00CB3DDC">
      <w:pPr>
        <w:rPr>
          <w:color w:val="0D0D0D" w:themeColor="text1" w:themeTint="F2"/>
          <w:lang w:val="en-ZA"/>
        </w:rPr>
      </w:pPr>
    </w:p>
    <w:p w:rsidR="00CB3DDC" w:rsidRDefault="00CB3DDC" w:rsidP="00CB3DDC">
      <w:pPr>
        <w:rPr>
          <w:color w:val="0D0D0D" w:themeColor="text1" w:themeTint="F2"/>
          <w:sz w:val="44"/>
          <w:szCs w:val="44"/>
          <w:u w:val="thick"/>
          <w:lang w:val="en-ZA"/>
        </w:rPr>
      </w:pPr>
      <w:r w:rsidRPr="00072CB0">
        <w:rPr>
          <w:color w:val="0D0D0D" w:themeColor="text1" w:themeTint="F2"/>
          <w:lang w:val="en-ZA"/>
        </w:rPr>
        <w:t xml:space="preserve"> </w:t>
      </w:r>
      <w:r w:rsidR="006F3F0A">
        <w:rPr>
          <w:color w:val="0D0D0D" w:themeColor="text1" w:themeTint="F2"/>
          <w:lang w:val="en-ZA"/>
        </w:rPr>
        <w:tab/>
      </w:r>
      <w:r w:rsidRPr="00072CB0">
        <w:rPr>
          <w:color w:val="0D0D0D" w:themeColor="text1" w:themeTint="F2"/>
          <w:lang w:val="en-ZA"/>
        </w:rPr>
        <w:t xml:space="preserve"> </w:t>
      </w:r>
      <w:r>
        <w:rPr>
          <w:color w:val="0D0D0D" w:themeColor="text1" w:themeTint="F2"/>
          <w:sz w:val="44"/>
          <w:szCs w:val="44"/>
          <w:u w:val="thick"/>
          <w:lang w:val="en-ZA"/>
        </w:rPr>
        <w:t>Students</w:t>
      </w:r>
      <w:r w:rsidRPr="00CB3DDC">
        <w:rPr>
          <w:color w:val="0D0D0D" w:themeColor="text1" w:themeTint="F2"/>
          <w:sz w:val="44"/>
          <w:szCs w:val="44"/>
          <w:u w:val="thick"/>
          <w:lang w:val="en-ZA"/>
        </w:rPr>
        <w:t xml:space="preserve"> Management: </w:t>
      </w:r>
    </w:p>
    <w:p w:rsidR="006F3F0A" w:rsidRDefault="006F3F0A" w:rsidP="00CB3DDC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6F3F0A" w:rsidRDefault="006F3F0A" w:rsidP="006F3F0A">
      <w:pPr>
        <w:ind w:firstLine="360"/>
        <w:rPr>
          <w:color w:val="0D0D0D" w:themeColor="text1" w:themeTint="F2"/>
          <w:sz w:val="44"/>
          <w:szCs w:val="44"/>
          <w:u w:val="thick"/>
          <w:lang w:val="en-ZA"/>
        </w:rPr>
      </w:pPr>
      <w:r w:rsidRPr="00CB3DDC">
        <w:rPr>
          <w:color w:val="0D0D0D" w:themeColor="text1" w:themeTint="F2"/>
          <w:sz w:val="44"/>
          <w:szCs w:val="44"/>
          <w:lang w:val="en-ZA"/>
        </w:rPr>
        <w:t>It has to assure</w:t>
      </w:r>
      <w:r>
        <w:rPr>
          <w:color w:val="0D0D0D" w:themeColor="text1" w:themeTint="F2"/>
          <w:sz w:val="44"/>
          <w:szCs w:val="44"/>
          <w:lang w:val="en-ZA"/>
        </w:rPr>
        <w:t>:</w:t>
      </w:r>
    </w:p>
    <w:p w:rsidR="006F3F0A" w:rsidRDefault="006F3F0A" w:rsidP="00CB3DDC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noProof/>
          <w:color w:val="000000" w:themeColor="text1"/>
          <w:sz w:val="44"/>
          <w:szCs w:val="44"/>
          <w:lang w:val="en-Z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B128A" wp14:editId="545318F0">
                <wp:simplePos x="0" y="0"/>
                <wp:positionH relativeFrom="column">
                  <wp:posOffset>2323465</wp:posOffset>
                </wp:positionH>
                <wp:positionV relativeFrom="paragraph">
                  <wp:posOffset>313690</wp:posOffset>
                </wp:positionV>
                <wp:extent cx="1333500" cy="635000"/>
                <wp:effectExtent l="57150" t="38100" r="57150" b="88900"/>
                <wp:wrapNone/>
                <wp:docPr id="15" name="Flèche :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35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605FF" id="Flèche : droite 15" o:spid="_x0000_s1026" type="#_x0000_t13" style="position:absolute;margin-left:182.95pt;margin-top:24.7pt;width:105pt;height:5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" adj="16457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color w:val="0D0D0D" w:themeColor="text1" w:themeTint="F2"/>
          <w:sz w:val="44"/>
          <w:szCs w:val="44"/>
          <w:lang w:val="en-ZA"/>
        </w:rPr>
        <w:t xml:space="preserve"> Add</w:t>
      </w: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F0A31B" wp14:editId="34ADF636">
                <wp:simplePos x="0" y="0"/>
                <wp:positionH relativeFrom="column">
                  <wp:posOffset>4114800</wp:posOffset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1BA4" w:rsidRDefault="00EA1BA4" w:rsidP="006F3F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Students</w:t>
                            </w:r>
                          </w:p>
                          <w:p w:rsidR="00EA1BA4" w:rsidRPr="00CB3DDC" w:rsidRDefault="00EA1BA4" w:rsidP="006F3F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0A31B" id="Zone de texte 16" o:spid="_x0000_s1031" type="#_x0000_t202" style="position:absolute;left:0;text-align:left;margin-left:324pt;margin-top:.7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" filled="f" stroked="f">
                <v:textbox style="mso-fit-shape-to-text:t">
                  <w:txbxContent>
                    <w:p w:rsidR="00EA1BA4" w:rsidRDefault="00EA1BA4" w:rsidP="006F3F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Students</w:t>
                      </w:r>
                    </w:p>
                    <w:p w:rsidR="00EA1BA4" w:rsidRPr="00CB3DDC" w:rsidRDefault="00EA1BA4" w:rsidP="006F3F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D0D0D" w:themeColor="text1" w:themeTint="F2"/>
          <w:sz w:val="44"/>
          <w:szCs w:val="44"/>
          <w:lang w:val="en-ZA"/>
        </w:rPr>
        <w:t>Delete</w:t>
      </w: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>Update</w:t>
      </w: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 xml:space="preserve">Consult </w:t>
      </w:r>
    </w:p>
    <w:p w:rsidR="006F3F0A" w:rsidRDefault="006F3F0A" w:rsidP="00CB3DDC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CB3DDC" w:rsidRPr="00CB3DDC" w:rsidRDefault="00CB3DDC" w:rsidP="00CB3DDC">
      <w:pPr>
        <w:tabs>
          <w:tab w:val="left" w:pos="3000"/>
        </w:tabs>
        <w:rPr>
          <w:color w:val="0D0D0D" w:themeColor="text1" w:themeTint="F2"/>
          <w:sz w:val="44"/>
          <w:szCs w:val="44"/>
          <w:lang w:val="en-ZA"/>
        </w:rPr>
      </w:pPr>
    </w:p>
    <w:p w:rsidR="00CB3DDC" w:rsidRDefault="00CB3DDC" w:rsidP="00072CB0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CB3DDC" w:rsidRPr="00CB3DDC" w:rsidRDefault="00CB3DDC" w:rsidP="00072CB0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CB3DDC" w:rsidRDefault="00CB3DDC" w:rsidP="00CB3DDC">
      <w:pPr>
        <w:rPr>
          <w:color w:val="0D0D0D" w:themeColor="text1" w:themeTint="F2"/>
          <w:sz w:val="44"/>
          <w:szCs w:val="44"/>
          <w:u w:val="single"/>
          <w:lang w:val="en-ZA"/>
        </w:rPr>
      </w:pPr>
      <w:r>
        <w:rPr>
          <w:color w:val="0D0D0D" w:themeColor="text1" w:themeTint="F2"/>
          <w:sz w:val="44"/>
          <w:szCs w:val="44"/>
          <w:u w:val="single"/>
          <w:lang w:val="en-ZA"/>
        </w:rPr>
        <w:t xml:space="preserve">                           </w:t>
      </w:r>
    </w:p>
    <w:p w:rsidR="006F3F0A" w:rsidRPr="006F3F0A" w:rsidRDefault="00CB3DDC" w:rsidP="006F3F0A">
      <w:pPr>
        <w:rPr>
          <w:color w:val="0D0D0D" w:themeColor="text1" w:themeTint="F2"/>
          <w:sz w:val="44"/>
          <w:szCs w:val="44"/>
          <w:lang w:val="en-ZA"/>
        </w:rPr>
      </w:pPr>
      <w:r w:rsidRPr="006F3F0A">
        <w:rPr>
          <w:color w:val="0D0D0D" w:themeColor="text1" w:themeTint="F2"/>
          <w:sz w:val="44"/>
          <w:szCs w:val="44"/>
          <w:lang w:val="en-ZA"/>
        </w:rPr>
        <w:t xml:space="preserve">      </w:t>
      </w:r>
      <w:r w:rsidRPr="006F3F0A">
        <w:rPr>
          <w:color w:val="0D0D0D" w:themeColor="text1" w:themeTint="F2"/>
          <w:lang w:val="en-ZA"/>
        </w:rPr>
        <w:t xml:space="preserve">    </w:t>
      </w:r>
      <w:r w:rsidR="006F3F0A" w:rsidRPr="00072CB0">
        <w:rPr>
          <w:color w:val="0D0D0D" w:themeColor="text1" w:themeTint="F2"/>
          <w:lang w:val="en-ZA"/>
        </w:rPr>
        <w:t xml:space="preserve"> </w:t>
      </w:r>
      <w:r w:rsidR="006F3F0A">
        <w:rPr>
          <w:color w:val="0D0D0D" w:themeColor="text1" w:themeTint="F2"/>
          <w:sz w:val="44"/>
          <w:szCs w:val="44"/>
          <w:u w:val="thick"/>
          <w:lang w:val="en-ZA"/>
        </w:rPr>
        <w:t xml:space="preserve">Subjects </w:t>
      </w:r>
      <w:r w:rsidR="006F3F0A" w:rsidRPr="00CB3DDC">
        <w:rPr>
          <w:color w:val="0D0D0D" w:themeColor="text1" w:themeTint="F2"/>
          <w:sz w:val="44"/>
          <w:szCs w:val="44"/>
          <w:u w:val="thick"/>
          <w:lang w:val="en-ZA"/>
        </w:rPr>
        <w:t xml:space="preserve">Management: </w:t>
      </w:r>
    </w:p>
    <w:p w:rsidR="006F3F0A" w:rsidRDefault="006F3F0A" w:rsidP="006F3F0A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6F3F0A" w:rsidRDefault="006F3F0A" w:rsidP="006F3F0A">
      <w:pPr>
        <w:ind w:firstLine="360"/>
        <w:rPr>
          <w:color w:val="0D0D0D" w:themeColor="text1" w:themeTint="F2"/>
          <w:sz w:val="44"/>
          <w:szCs w:val="44"/>
          <w:u w:val="thick"/>
          <w:lang w:val="en-ZA"/>
        </w:rPr>
      </w:pPr>
      <w:r w:rsidRPr="00CB3DDC">
        <w:rPr>
          <w:color w:val="0D0D0D" w:themeColor="text1" w:themeTint="F2"/>
          <w:sz w:val="44"/>
          <w:szCs w:val="44"/>
          <w:lang w:val="en-ZA"/>
        </w:rPr>
        <w:t>It has to assure</w:t>
      </w:r>
      <w:r>
        <w:rPr>
          <w:color w:val="0D0D0D" w:themeColor="text1" w:themeTint="F2"/>
          <w:sz w:val="44"/>
          <w:szCs w:val="44"/>
          <w:lang w:val="en-ZA"/>
        </w:rPr>
        <w:t>:</w:t>
      </w:r>
    </w:p>
    <w:p w:rsidR="006F3F0A" w:rsidRDefault="006F3F0A" w:rsidP="006F3F0A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noProof/>
          <w:color w:val="000000" w:themeColor="text1"/>
          <w:sz w:val="44"/>
          <w:szCs w:val="44"/>
          <w:lang w:val="en-Z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530F6B" wp14:editId="63835868">
                <wp:simplePos x="0" y="0"/>
                <wp:positionH relativeFrom="column">
                  <wp:posOffset>2323465</wp:posOffset>
                </wp:positionH>
                <wp:positionV relativeFrom="paragraph">
                  <wp:posOffset>313690</wp:posOffset>
                </wp:positionV>
                <wp:extent cx="1333500" cy="635000"/>
                <wp:effectExtent l="57150" t="38100" r="57150" b="88900"/>
                <wp:wrapNone/>
                <wp:docPr id="17" name="Flèche :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35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536F2" id="Flèche : droite 17" o:spid="_x0000_s1026" type="#_x0000_t13" style="position:absolute;margin-left:182.95pt;margin-top:24.7pt;width:105pt;height:5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" adj="16457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color w:val="0D0D0D" w:themeColor="text1" w:themeTint="F2"/>
          <w:sz w:val="44"/>
          <w:szCs w:val="44"/>
          <w:lang w:val="en-ZA"/>
        </w:rPr>
        <w:t xml:space="preserve"> Add</w:t>
      </w: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E37422" wp14:editId="70EB1AD5">
                <wp:simplePos x="0" y="0"/>
                <wp:positionH relativeFrom="column">
                  <wp:posOffset>4114800</wp:posOffset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1BA4" w:rsidRDefault="00EA1BA4" w:rsidP="006F3F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Subjects</w:t>
                            </w:r>
                          </w:p>
                          <w:p w:rsidR="00EA1BA4" w:rsidRDefault="00EA1BA4" w:rsidP="006F3F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A1BA4" w:rsidRPr="00CB3DDC" w:rsidRDefault="00EA1BA4" w:rsidP="006F3F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7422" id="Zone de texte 18" o:spid="_x0000_s1032" type="#_x0000_t202" style="position:absolute;left:0;text-align:left;margin-left:324pt;margin-top:.7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" filled="f" stroked="f">
                <v:textbox style="mso-fit-shape-to-text:t">
                  <w:txbxContent>
                    <w:p w:rsidR="00EA1BA4" w:rsidRDefault="00EA1BA4" w:rsidP="006F3F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Subjects</w:t>
                      </w:r>
                    </w:p>
                    <w:p w:rsidR="00EA1BA4" w:rsidRDefault="00EA1BA4" w:rsidP="006F3F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A1BA4" w:rsidRPr="00CB3DDC" w:rsidRDefault="00EA1BA4" w:rsidP="006F3F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D0D0D" w:themeColor="text1" w:themeTint="F2"/>
          <w:sz w:val="44"/>
          <w:szCs w:val="44"/>
          <w:lang w:val="en-ZA"/>
        </w:rPr>
        <w:t>Delete</w:t>
      </w: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>Update</w:t>
      </w:r>
    </w:p>
    <w:p w:rsidR="006F3F0A" w:rsidRDefault="006F3F0A" w:rsidP="006F3F0A">
      <w:pPr>
        <w:pStyle w:val="Paragraphedeliste"/>
        <w:numPr>
          <w:ilvl w:val="0"/>
          <w:numId w:val="4"/>
        </w:numPr>
        <w:rPr>
          <w:color w:val="0D0D0D" w:themeColor="text1" w:themeTint="F2"/>
          <w:sz w:val="44"/>
          <w:szCs w:val="44"/>
          <w:lang w:val="en-ZA"/>
        </w:rPr>
      </w:pPr>
      <w:r>
        <w:rPr>
          <w:color w:val="0D0D0D" w:themeColor="text1" w:themeTint="F2"/>
          <w:sz w:val="44"/>
          <w:szCs w:val="44"/>
          <w:lang w:val="en-ZA"/>
        </w:rPr>
        <w:t xml:space="preserve">Consult </w:t>
      </w:r>
    </w:p>
    <w:p w:rsidR="006F3F0A" w:rsidRDefault="006F3F0A" w:rsidP="006F3F0A">
      <w:pPr>
        <w:rPr>
          <w:color w:val="0D0D0D" w:themeColor="text1" w:themeTint="F2"/>
          <w:sz w:val="44"/>
          <w:szCs w:val="44"/>
          <w:u w:val="thick"/>
          <w:lang w:val="en-ZA"/>
        </w:rPr>
      </w:pPr>
    </w:p>
    <w:p w:rsidR="00C34259" w:rsidRPr="00C34259" w:rsidRDefault="00C34259" w:rsidP="00C34259">
      <w:pPr>
        <w:rPr>
          <w:lang w:val="en-ZA"/>
        </w:rPr>
      </w:pPr>
    </w:p>
    <w:p w:rsidR="00C34259" w:rsidRPr="00C34259" w:rsidRDefault="00C34259" w:rsidP="00C34259">
      <w:pPr>
        <w:rPr>
          <w:lang w:val="en-ZA"/>
        </w:rPr>
      </w:pPr>
    </w:p>
    <w:p w:rsidR="00C34259" w:rsidRPr="00C34259" w:rsidRDefault="00C34259" w:rsidP="00C34259">
      <w:pPr>
        <w:rPr>
          <w:lang w:val="en-ZA"/>
        </w:rPr>
      </w:pPr>
    </w:p>
    <w:p w:rsidR="006F3F0A" w:rsidRDefault="006F3F0A" w:rsidP="006F3F0A">
      <w:pPr>
        <w:ind w:left="12" w:firstLine="708"/>
        <w:rPr>
          <w:color w:val="0D0D0D" w:themeColor="text1" w:themeTint="F2"/>
          <w:sz w:val="44"/>
          <w:szCs w:val="44"/>
          <w:u w:val="thick"/>
          <w:lang w:val="en-ZA"/>
        </w:rPr>
      </w:pPr>
      <w:r>
        <w:rPr>
          <w:color w:val="0D0D0D" w:themeColor="text1" w:themeTint="F2"/>
          <w:sz w:val="44"/>
          <w:szCs w:val="44"/>
          <w:u w:val="thick"/>
          <w:lang w:val="en-ZA"/>
        </w:rPr>
        <w:t xml:space="preserve">Grades </w:t>
      </w:r>
      <w:r w:rsidRPr="00CB3DDC">
        <w:rPr>
          <w:color w:val="0D0D0D" w:themeColor="text1" w:themeTint="F2"/>
          <w:sz w:val="44"/>
          <w:szCs w:val="44"/>
          <w:u w:val="thick"/>
          <w:lang w:val="en-ZA"/>
        </w:rPr>
        <w:t xml:space="preserve">Management: </w:t>
      </w:r>
    </w:p>
    <w:p w:rsidR="003A727B" w:rsidRPr="006F3F0A" w:rsidRDefault="003A727B" w:rsidP="006F3F0A">
      <w:pPr>
        <w:ind w:left="12" w:firstLine="708"/>
        <w:rPr>
          <w:color w:val="0D0D0D" w:themeColor="text1" w:themeTint="F2"/>
          <w:sz w:val="44"/>
          <w:szCs w:val="44"/>
          <w:lang w:val="en-ZA"/>
        </w:rPr>
      </w:pPr>
    </w:p>
    <w:p w:rsidR="00B87A22" w:rsidRPr="005E56F6" w:rsidRDefault="00B87A22" w:rsidP="00B87A22">
      <w:pPr>
        <w:rPr>
          <w:color w:val="0D0D0D" w:themeColor="text1" w:themeTint="F2"/>
          <w:sz w:val="44"/>
          <w:szCs w:val="44"/>
          <w:lang w:val="en-ZA"/>
        </w:rPr>
      </w:pPr>
      <w:r>
        <w:rPr>
          <w:sz w:val="40"/>
          <w:szCs w:val="40"/>
          <w:lang w:val="en-ZA"/>
        </w:rPr>
        <w:t>-</w:t>
      </w:r>
      <w:r w:rsidR="005E56F6">
        <w:rPr>
          <w:sz w:val="40"/>
          <w:szCs w:val="40"/>
          <w:lang w:val="en-ZA"/>
        </w:rPr>
        <w:t xml:space="preserve"> </w:t>
      </w:r>
      <w:r>
        <w:rPr>
          <w:sz w:val="40"/>
          <w:szCs w:val="40"/>
          <w:lang w:val="en-ZA"/>
        </w:rPr>
        <w:t xml:space="preserve">Save </w:t>
      </w:r>
      <w:r w:rsidRPr="00B87A22">
        <w:rPr>
          <w:sz w:val="40"/>
          <w:szCs w:val="40"/>
          <w:lang w:val="en-ZA"/>
        </w:rPr>
        <w:t xml:space="preserve">the </w:t>
      </w:r>
      <w:r w:rsidR="005E56F6">
        <w:rPr>
          <w:sz w:val="40"/>
          <w:szCs w:val="40"/>
          <w:lang w:val="en-ZA"/>
        </w:rPr>
        <w:t>grades</w:t>
      </w:r>
      <w:r w:rsidRPr="00B87A22">
        <w:rPr>
          <w:sz w:val="40"/>
          <w:szCs w:val="40"/>
          <w:lang w:val="en-ZA"/>
        </w:rPr>
        <w:t xml:space="preserve"> of each student.</w:t>
      </w:r>
    </w:p>
    <w:p w:rsidR="00B87A22" w:rsidRPr="00B87A22" w:rsidRDefault="00B87A22" w:rsidP="00B87A22">
      <w:pPr>
        <w:rPr>
          <w:sz w:val="40"/>
          <w:szCs w:val="40"/>
          <w:lang w:val="en-ZA"/>
        </w:rPr>
      </w:pPr>
      <w:r w:rsidRPr="00B87A22">
        <w:rPr>
          <w:sz w:val="40"/>
          <w:szCs w:val="40"/>
          <w:lang w:val="en-ZA"/>
        </w:rPr>
        <w:t>- Change the grades of each student</w:t>
      </w:r>
    </w:p>
    <w:p w:rsidR="00B87A22" w:rsidRPr="00B87A22" w:rsidRDefault="00B87A22" w:rsidP="00B87A22">
      <w:pPr>
        <w:rPr>
          <w:sz w:val="40"/>
          <w:szCs w:val="40"/>
          <w:lang w:val="en-ZA"/>
        </w:rPr>
      </w:pPr>
      <w:r w:rsidRPr="00B87A22">
        <w:rPr>
          <w:sz w:val="40"/>
          <w:szCs w:val="40"/>
          <w:lang w:val="en-ZA"/>
        </w:rPr>
        <w:t>- Delete the grades of each student</w:t>
      </w:r>
    </w:p>
    <w:p w:rsidR="003A727B" w:rsidRDefault="00B87A22" w:rsidP="00B87A22">
      <w:pPr>
        <w:rPr>
          <w:sz w:val="40"/>
          <w:szCs w:val="40"/>
          <w:lang w:val="en-ZA"/>
        </w:rPr>
      </w:pPr>
      <w:r w:rsidRPr="00B87A22">
        <w:rPr>
          <w:sz w:val="40"/>
          <w:szCs w:val="40"/>
          <w:lang w:val="en-ZA"/>
        </w:rPr>
        <w:t xml:space="preserve">- Consult the </w:t>
      </w:r>
      <w:r w:rsidR="005E56F6">
        <w:rPr>
          <w:sz w:val="40"/>
          <w:szCs w:val="40"/>
          <w:lang w:val="en-ZA"/>
        </w:rPr>
        <w:t xml:space="preserve">grades </w:t>
      </w:r>
      <w:r w:rsidRPr="00B87A22">
        <w:rPr>
          <w:sz w:val="40"/>
          <w:szCs w:val="40"/>
          <w:lang w:val="en-ZA"/>
        </w:rPr>
        <w:t>of each student</w:t>
      </w:r>
    </w:p>
    <w:p w:rsidR="005E56F6" w:rsidRPr="005E56F6" w:rsidRDefault="005E56F6" w:rsidP="00B87A22">
      <w:pPr>
        <w:rPr>
          <w:sz w:val="40"/>
          <w:szCs w:val="40"/>
          <w:lang w:val="en-ZA"/>
        </w:rPr>
      </w:pPr>
      <w:r>
        <w:rPr>
          <w:sz w:val="40"/>
          <w:szCs w:val="40"/>
          <w:lang w:val="en-ZA"/>
        </w:rPr>
        <w:t>-</w:t>
      </w:r>
      <w:r w:rsidRPr="005E56F6">
        <w:rPr>
          <w:sz w:val="40"/>
          <w:szCs w:val="40"/>
          <w:lang w:val="en-ZA"/>
        </w:rPr>
        <w:t>Calculate the averages of the subjects of each student.</w:t>
      </w:r>
    </w:p>
    <w:p w:rsidR="005E56F6" w:rsidRDefault="005E56F6" w:rsidP="00B87A22">
      <w:pPr>
        <w:rPr>
          <w:sz w:val="40"/>
          <w:szCs w:val="40"/>
          <w:lang w:val="en-ZA"/>
        </w:rPr>
      </w:pPr>
      <w:r>
        <w:rPr>
          <w:sz w:val="40"/>
          <w:szCs w:val="40"/>
          <w:lang w:val="en-ZA"/>
        </w:rPr>
        <w:t xml:space="preserve"> </w:t>
      </w:r>
    </w:p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5E56F6" w:rsidRDefault="009B4703" w:rsidP="00B87A22">
      <w:pPr>
        <w:rPr>
          <w:color w:val="17365D" w:themeColor="text2" w:themeShade="BF"/>
          <w:sz w:val="52"/>
          <w:szCs w:val="52"/>
          <w:lang w:val="en-ZA"/>
        </w:rPr>
      </w:pPr>
      <w:bookmarkStart w:id="7" w:name="_Hlk8569682"/>
      <w:r w:rsidRPr="009B4703">
        <w:rPr>
          <w:color w:val="17365D" w:themeColor="text2" w:themeShade="BF"/>
          <w:sz w:val="52"/>
          <w:szCs w:val="52"/>
          <w:lang w:val="en-ZA"/>
        </w:rPr>
        <w:lastRenderedPageBreak/>
        <w:t>2.Specification and Analysis of Non-Functional Needs</w:t>
      </w:r>
      <w:r w:rsidR="003673C2">
        <w:rPr>
          <w:color w:val="17365D" w:themeColor="text2" w:themeShade="BF"/>
          <w:sz w:val="52"/>
          <w:szCs w:val="52"/>
          <w:lang w:val="en-ZA"/>
        </w:rPr>
        <w:t>:</w:t>
      </w:r>
    </w:p>
    <w:bookmarkEnd w:id="7"/>
    <w:p w:rsidR="003673C2" w:rsidRDefault="003673C2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9B4703" w:rsidRDefault="00C50E89" w:rsidP="00B87A22">
      <w:pPr>
        <w:rPr>
          <w:color w:val="000000" w:themeColor="text1"/>
          <w:sz w:val="52"/>
          <w:szCs w:val="52"/>
          <w:u w:val="single"/>
          <w:lang w:val="en-ZA"/>
        </w:rPr>
      </w:pPr>
      <w:r>
        <w:rPr>
          <w:color w:val="17365D" w:themeColor="text2" w:themeShade="BF"/>
          <w:sz w:val="52"/>
          <w:szCs w:val="52"/>
          <w:lang w:val="en-ZA"/>
        </w:rPr>
        <w:t xml:space="preserve">     </w:t>
      </w:r>
      <w:r w:rsidRPr="00C21DC9">
        <w:rPr>
          <w:color w:val="000000" w:themeColor="text1"/>
          <w:sz w:val="52"/>
          <w:szCs w:val="52"/>
          <w:u w:val="single"/>
          <w:lang w:val="en-ZA"/>
        </w:rPr>
        <w:t xml:space="preserve">Ergonomics </w:t>
      </w:r>
      <w:r w:rsidR="00C21DC9" w:rsidRPr="00C21DC9">
        <w:rPr>
          <w:color w:val="000000" w:themeColor="text1"/>
          <w:sz w:val="52"/>
          <w:szCs w:val="52"/>
          <w:u w:val="single"/>
          <w:lang w:val="en-ZA"/>
        </w:rPr>
        <w:t>requirements</w:t>
      </w:r>
      <w:r w:rsidR="00C21DC9">
        <w:rPr>
          <w:color w:val="000000" w:themeColor="text1"/>
          <w:sz w:val="52"/>
          <w:szCs w:val="52"/>
          <w:u w:val="single"/>
          <w:lang w:val="en-ZA"/>
        </w:rPr>
        <w:t xml:space="preserve">: </w:t>
      </w:r>
    </w:p>
    <w:p w:rsidR="004E3424" w:rsidRPr="003673C2" w:rsidRDefault="004E3424" w:rsidP="00B87A22">
      <w:pPr>
        <w:rPr>
          <w:color w:val="17365D" w:themeColor="text2" w:themeShade="BF"/>
          <w:sz w:val="52"/>
          <w:szCs w:val="52"/>
          <w:lang w:val="en-ZA"/>
        </w:rPr>
      </w:pPr>
    </w:p>
    <w:p w:rsidR="00914B90" w:rsidRPr="003673C2" w:rsidRDefault="00914B90" w:rsidP="00C21DC9">
      <w:pPr>
        <w:pStyle w:val="Paragraphedeliste"/>
        <w:numPr>
          <w:ilvl w:val="0"/>
          <w:numId w:val="5"/>
        </w:numPr>
        <w:rPr>
          <w:color w:val="000000" w:themeColor="text1"/>
          <w:sz w:val="44"/>
          <w:szCs w:val="44"/>
          <w:u w:val="single"/>
          <w:lang w:val="en-ZA"/>
        </w:rPr>
      </w:pPr>
      <w:r w:rsidRPr="003673C2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A user-friendly interface, readable and easy to use.</w:t>
      </w:r>
    </w:p>
    <w:p w:rsidR="003673C2" w:rsidRPr="003673C2" w:rsidRDefault="00914B90" w:rsidP="003673C2">
      <w:pPr>
        <w:pStyle w:val="Paragraphedeliste"/>
        <w:numPr>
          <w:ilvl w:val="0"/>
          <w:numId w:val="5"/>
        </w:numPr>
        <w:rPr>
          <w:color w:val="000000" w:themeColor="text1"/>
          <w:sz w:val="44"/>
          <w:szCs w:val="44"/>
          <w:u w:val="single"/>
          <w:lang w:val="en-ZA"/>
        </w:rPr>
      </w:pPr>
      <w:r w:rsidRPr="003673C2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 xml:space="preserve"> </w:t>
      </w:r>
      <w:r w:rsidR="004E3424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Short Response Time</w:t>
      </w:r>
    </w:p>
    <w:p w:rsidR="00C21DC9" w:rsidRPr="004E3424" w:rsidRDefault="00914B90" w:rsidP="003673C2">
      <w:pPr>
        <w:pStyle w:val="Paragraphedeliste"/>
        <w:numPr>
          <w:ilvl w:val="0"/>
          <w:numId w:val="5"/>
        </w:numPr>
        <w:rPr>
          <w:color w:val="000000" w:themeColor="text1"/>
          <w:sz w:val="44"/>
          <w:szCs w:val="44"/>
          <w:u w:val="single"/>
          <w:lang w:val="en-ZA"/>
        </w:rPr>
      </w:pPr>
      <w:r w:rsidRPr="003673C2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 xml:space="preserve">  Use lists containing correct values ​​to avoid errors.</w:t>
      </w:r>
    </w:p>
    <w:p w:rsidR="004E3424" w:rsidRDefault="004E3424" w:rsidP="004E3424">
      <w:pPr>
        <w:rPr>
          <w:color w:val="000000" w:themeColor="text1"/>
          <w:sz w:val="44"/>
          <w:szCs w:val="44"/>
          <w:u w:val="single"/>
          <w:lang w:val="en-ZA"/>
        </w:rPr>
      </w:pPr>
    </w:p>
    <w:p w:rsidR="004E3424" w:rsidRDefault="004E3424" w:rsidP="004E3424">
      <w:pPr>
        <w:rPr>
          <w:color w:val="000000" w:themeColor="text1"/>
          <w:sz w:val="44"/>
          <w:szCs w:val="44"/>
          <w:u w:val="single"/>
          <w:lang w:val="en-ZA"/>
        </w:rPr>
      </w:pPr>
    </w:p>
    <w:p w:rsidR="004E3424" w:rsidRDefault="004E3424" w:rsidP="00930603">
      <w:pPr>
        <w:ind w:firstLine="360"/>
        <w:rPr>
          <w:color w:val="000000" w:themeColor="text1"/>
          <w:sz w:val="52"/>
          <w:szCs w:val="52"/>
          <w:u w:val="single"/>
          <w:lang w:val="en-ZA"/>
        </w:rPr>
      </w:pPr>
      <w:r>
        <w:rPr>
          <w:color w:val="000000" w:themeColor="text1"/>
          <w:sz w:val="52"/>
          <w:szCs w:val="52"/>
          <w:u w:val="single"/>
          <w:lang w:val="en-ZA"/>
        </w:rPr>
        <w:t xml:space="preserve">Security: </w:t>
      </w:r>
    </w:p>
    <w:p w:rsidR="005E69B9" w:rsidRDefault="005E69B9" w:rsidP="004E3424">
      <w:pPr>
        <w:rPr>
          <w:color w:val="000000" w:themeColor="text1"/>
          <w:sz w:val="52"/>
          <w:szCs w:val="52"/>
          <w:u w:val="single"/>
          <w:lang w:val="en-ZA"/>
        </w:rPr>
      </w:pPr>
    </w:p>
    <w:p w:rsidR="004E3424" w:rsidRPr="005E69B9" w:rsidRDefault="005E69B9" w:rsidP="004E3424">
      <w:pPr>
        <w:pStyle w:val="Paragraphedeliste"/>
        <w:numPr>
          <w:ilvl w:val="0"/>
          <w:numId w:val="5"/>
        </w:numPr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</w:pPr>
      <w:r>
        <w:rPr>
          <w:color w:val="17365D" w:themeColor="text2" w:themeShade="BF"/>
          <w:sz w:val="52"/>
          <w:szCs w:val="52"/>
          <w:lang w:val="en-ZA"/>
        </w:rPr>
        <w:t>T</w:t>
      </w:r>
      <w:r w:rsidR="004E3424" w:rsidRPr="004E3424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he system must be secure with the obligation for each user to</w:t>
      </w:r>
      <w:r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 xml:space="preserve"> </w:t>
      </w:r>
      <w:r w:rsidR="004E3424" w:rsidRP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enter a password and a login.</w:t>
      </w:r>
    </w:p>
    <w:p w:rsidR="00C21DC9" w:rsidRDefault="004E3424" w:rsidP="004E3424">
      <w:pPr>
        <w:pStyle w:val="Paragraphedeliste"/>
        <w:numPr>
          <w:ilvl w:val="0"/>
          <w:numId w:val="5"/>
        </w:numPr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</w:pPr>
      <w:r w:rsidRP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 xml:space="preserve">Authentication: It is provided by an authentication </w:t>
      </w:r>
      <w:r w:rsidR="005E69B9" w:rsidRP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module</w:t>
      </w:r>
      <w:r w:rsid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;</w:t>
      </w:r>
      <w:r w:rsidRP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 xml:space="preserve"> it manages access between users and the application by a</w:t>
      </w:r>
      <w:r w:rsid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 xml:space="preserve"> </w:t>
      </w:r>
      <w:r w:rsidRPr="005E69B9"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  <w:t>login and password.</w:t>
      </w:r>
    </w:p>
    <w:p w:rsidR="005E69B9" w:rsidRDefault="005E69B9" w:rsidP="005E69B9">
      <w:pPr>
        <w:pStyle w:val="Paragraphedeliste"/>
        <w:rPr>
          <w:rFonts w:ascii="Arial" w:hAnsi="Arial" w:cs="Arial"/>
          <w:color w:val="212121"/>
          <w:sz w:val="44"/>
          <w:szCs w:val="44"/>
          <w:shd w:val="clear" w:color="auto" w:fill="FFFFFF"/>
          <w:lang w:val="en-ZA"/>
        </w:rPr>
      </w:pPr>
    </w:p>
    <w:p w:rsidR="00D97E2F" w:rsidRDefault="00930603" w:rsidP="00D97E2F">
      <w:pPr>
        <w:jc w:val="center"/>
        <w:rPr>
          <w:b/>
          <w:color w:val="E5B8B7" w:themeColor="accent2" w:themeTint="66"/>
          <w:sz w:val="72"/>
          <w:szCs w:val="72"/>
          <w:lang w:val="en-ZA"/>
          <w14:textOutline w14:w="11112" w14:cap="flat" w14:cmpd="sng" w14:algn="ctr">
            <w14:solidFill>
              <w14:schemeClr w14:val="accent6">
                <w14:lumMod w14:val="20000"/>
                <w14:lumOff w14:val="80000"/>
              </w14:schemeClr>
            </w14:solidFill>
            <w14:prstDash w14:val="solid"/>
            <w14:round/>
          </w14:textOutline>
        </w:rPr>
      </w:pPr>
      <w:r>
        <w:rPr>
          <w:b/>
          <w:color w:val="E5B8B7" w:themeColor="accent2" w:themeTint="66"/>
          <w:sz w:val="72"/>
          <w:szCs w:val="72"/>
          <w:lang w:val="en-ZA"/>
          <w14:textOutline w14:w="11112" w14:cap="flat" w14:cmpd="sng" w14:algn="ctr">
            <w14:solidFill>
              <w14:schemeClr w14:val="accent6">
                <w14:lumMod w14:val="20000"/>
                <w14:lumOff w14:val="80000"/>
              </w14:schemeClr>
            </w14:solidFill>
            <w14:prstDash w14:val="solid"/>
            <w14:round/>
          </w14:textOutline>
        </w:rPr>
        <w:t xml:space="preserve">Conclusion: </w:t>
      </w:r>
    </w:p>
    <w:p w:rsidR="00930603" w:rsidRDefault="00930603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In this chapter </w:t>
      </w:r>
      <w:r w:rsidR="00DD7C1D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we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</w:t>
      </w:r>
      <w:r w:rsidR="00DD7C1D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analysed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</w:t>
      </w:r>
      <w:r w:rsid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our 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system (its implementation,</w:t>
      </w:r>
      <w:r w:rsidR="00DD7C1D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its architecture) and </w:t>
      </w:r>
      <w:r w:rsidR="00DD7C1D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we identified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its functional and non-functional needs.</w:t>
      </w:r>
      <w:r w:rsidR="00DD7C1D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In the next chapter I will discuss design methodologies, while</w:t>
      </w:r>
      <w:r w:rsidR="00DD7C1D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presenting a use case design, sequence </w:t>
      </w:r>
      <w:r w:rsidR="00D97E2F"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diagrams, as</w:t>
      </w:r>
      <w:r w:rsidRP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 xml:space="preserve"> well as the class diagram</w:t>
      </w:r>
      <w:r w:rsidR="00D97E2F"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  <w:t>.</w:t>
      </w:r>
    </w:p>
    <w:p w:rsidR="00ED710C" w:rsidRDefault="00ED710C" w:rsidP="00ED710C">
      <w:pPr>
        <w:jc w:val="center"/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710C" w:rsidRDefault="00ED710C" w:rsidP="00ED710C">
      <w:pPr>
        <w:jc w:val="center"/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710C" w:rsidRDefault="00ED710C" w:rsidP="00ED710C">
      <w:pPr>
        <w:jc w:val="center"/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710C" w:rsidRDefault="00D97E2F" w:rsidP="00ED710C">
      <w:pPr>
        <w:jc w:val="center"/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Hlk8561452"/>
      <w:r w:rsidRPr="00C34259"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Chapter </w:t>
      </w:r>
      <w:r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34259"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bookmarkStart w:id="9" w:name="_Hlk8569770"/>
      <w:r w:rsidR="00ED710C" w:rsidRPr="00ED710C"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Analysis and needs </w:t>
      </w:r>
      <w:r w:rsidR="00ED710C"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Conception </w:t>
      </w:r>
      <w:bookmarkEnd w:id="9"/>
    </w:p>
    <w:bookmarkEnd w:id="8"/>
    <w:p w:rsidR="00ED710C" w:rsidRPr="00ED710C" w:rsidRDefault="00ED710C" w:rsidP="00ED710C">
      <w:pPr>
        <w:jc w:val="center"/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97E2F" w:rsidRPr="00C34259" w:rsidRDefault="00D97E2F" w:rsidP="00D97E2F">
      <w:pPr>
        <w:shd w:val="clear" w:color="auto" w:fill="FFFFFF"/>
        <w:jc w:val="center"/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97E2F" w:rsidRDefault="00ED710C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  <w:r>
        <w:rPr>
          <w:rFonts w:ascii="Arial" w:hAnsi="Arial" w:cs="Arial"/>
          <w:noProof/>
          <w:color w:val="212121"/>
          <w:sz w:val="48"/>
          <w:szCs w:val="48"/>
          <w:shd w:val="clear" w:color="auto" w:fill="FFFFFF"/>
          <w:lang w:val="en-ZA"/>
        </w:rPr>
        <w:drawing>
          <wp:inline distT="0" distB="0" distL="0" distR="0">
            <wp:extent cx="3105150" cy="35052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ciel-Gestion-de-Proje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0C" w:rsidRDefault="00ED710C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</w:p>
    <w:p w:rsidR="00ED710C" w:rsidRDefault="00ED710C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</w:p>
    <w:p w:rsidR="00ED710C" w:rsidRDefault="00ED710C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</w:p>
    <w:p w:rsidR="00ED710C" w:rsidRDefault="00ED710C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</w:p>
    <w:p w:rsidR="00ED710C" w:rsidRDefault="00ED710C" w:rsidP="00D97E2F">
      <w:pPr>
        <w:rPr>
          <w:rFonts w:ascii="Arial" w:hAnsi="Arial" w:cs="Arial"/>
          <w:color w:val="212121"/>
          <w:sz w:val="48"/>
          <w:szCs w:val="48"/>
          <w:shd w:val="clear" w:color="auto" w:fill="FFFFFF"/>
          <w:lang w:val="en-ZA"/>
        </w:rPr>
      </w:pPr>
    </w:p>
    <w:p w:rsidR="00ED710C" w:rsidRDefault="001E74D0" w:rsidP="00ED710C">
      <w:pPr>
        <w:jc w:val="center"/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10" w:name="_Hlk8561849"/>
      <w:r w:rsidRPr="001E74D0"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Introduction:</w:t>
      </w:r>
      <w:r w:rsidR="00ED710C" w:rsidRPr="001E74D0"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1E74D0" w:rsidRDefault="001E74D0" w:rsidP="00ED710C">
      <w:pPr>
        <w:jc w:val="center"/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E74D0" w:rsidRPr="001E74D0" w:rsidRDefault="00ED625B" w:rsidP="001E74D0">
      <w:pPr>
        <w:tabs>
          <w:tab w:val="left" w:pos="200"/>
        </w:tabs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</w:t>
      </w:r>
      <w:r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</w:t>
      </w:r>
      <w:r w:rsid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E74D0"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present in this chapter the design part of the project. We</w:t>
      </w:r>
    </w:p>
    <w:p w:rsidR="001E74D0" w:rsidRPr="001E74D0" w:rsidRDefault="00ED625B" w:rsidP="001E74D0">
      <w:pPr>
        <w:tabs>
          <w:tab w:val="left" w:pos="200"/>
        </w:tabs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also </w:t>
      </w:r>
      <w:r w:rsidR="001E74D0"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 a complete view in the form of</w:t>
      </w:r>
      <w:r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</w:t>
      </w:r>
      <w:r w:rsidR="001E74D0"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case diagrams</w:t>
      </w:r>
    </w:p>
    <w:p w:rsidR="001E74D0" w:rsidRDefault="001E74D0" w:rsidP="001E74D0">
      <w:pPr>
        <w:tabs>
          <w:tab w:val="left" w:pos="200"/>
        </w:tabs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sequence and class diagram using UML as</w:t>
      </w:r>
      <w:r w:rsidR="00ED625B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and </w:t>
      </w:r>
      <w:r w:rsidR="00ED625B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StarUML </w:t>
      </w:r>
      <w:r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design software.</w:t>
      </w:r>
    </w:p>
    <w:bookmarkEnd w:id="10"/>
    <w:p w:rsidR="000003C3" w:rsidRPr="001E74D0" w:rsidRDefault="000003C3" w:rsidP="001E74D0">
      <w:pPr>
        <w:tabs>
          <w:tab w:val="left" w:pos="200"/>
        </w:tabs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74D0" w:rsidRDefault="00ED625B" w:rsidP="000003C3">
      <w:pPr>
        <w:tabs>
          <w:tab w:val="left" w:pos="200"/>
        </w:tabs>
        <w:ind w:left="1416"/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</w:pPr>
      <w:r>
        <w:rPr>
          <w:rFonts w:ascii="Segoe UI" w:hAnsi="Segoe UI" w:cs="Segoe UI"/>
          <w:b/>
          <w:color w:val="4BACC6" w:themeColor="accent5"/>
          <w:sz w:val="40"/>
          <w:szCs w:val="40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br/>
      </w:r>
      <w:bookmarkStart w:id="11" w:name="_Hlk8569829"/>
      <w:bookmarkStart w:id="12" w:name="_Hlk8561058"/>
      <w:bookmarkStart w:id="13" w:name="_Hlk8553628"/>
      <w:r w:rsidRPr="000003C3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1. Identification of actors :</w:t>
      </w:r>
      <w:bookmarkEnd w:id="11"/>
      <w:r w:rsidRPr="000003C3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 xml:space="preserve"> </w:t>
      </w:r>
      <w:bookmarkEnd w:id="12"/>
    </w:p>
    <w:bookmarkEnd w:id="13"/>
    <w:p w:rsidR="00A52DDC" w:rsidRDefault="00A52DDC" w:rsidP="00A52DDC">
      <w:pPr>
        <w:tabs>
          <w:tab w:val="left" w:pos="200"/>
        </w:tabs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</w:pPr>
    </w:p>
    <w:p w:rsidR="000003C3" w:rsidRDefault="00A52DDC" w:rsidP="00A52DDC">
      <w:pPr>
        <w:tabs>
          <w:tab w:val="left" w:pos="200"/>
        </w:tabs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</w:pPr>
      <w:r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  <w:tab/>
      </w:r>
      <w:r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  <w:tab/>
      </w:r>
      <w:r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  <w:tab/>
      </w:r>
      <w:r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  <w:tab/>
      </w:r>
      <w:r w:rsidRPr="00A52DDC"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  <w:t xml:space="preserve">The actors in our Application Are: </w:t>
      </w:r>
    </w:p>
    <w:p w:rsidR="00A52DDC" w:rsidRPr="00A52DDC" w:rsidRDefault="00A52DDC" w:rsidP="00A52DDC">
      <w:pPr>
        <w:pStyle w:val="Paragraphedeliste"/>
        <w:numPr>
          <w:ilvl w:val="0"/>
          <w:numId w:val="8"/>
        </w:numPr>
        <w:tabs>
          <w:tab w:val="left" w:pos="200"/>
        </w:tabs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  <w:lang w:val="en-ZA"/>
        </w:rPr>
      </w:pPr>
      <w:r w:rsidRPr="00A52DDC"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  <w:lang w:val="en-ZA"/>
        </w:rPr>
        <w:t>Employee</w:t>
      </w:r>
    </w:p>
    <w:p w:rsidR="00A52DDC" w:rsidRPr="00A52DDC" w:rsidRDefault="00A52DDC" w:rsidP="00A52DDC">
      <w:pPr>
        <w:pStyle w:val="Paragraphedeliste"/>
        <w:numPr>
          <w:ilvl w:val="0"/>
          <w:numId w:val="8"/>
        </w:numPr>
        <w:tabs>
          <w:tab w:val="left" w:pos="200"/>
        </w:tabs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  <w:lang w:val="en-ZA"/>
        </w:rPr>
      </w:pPr>
      <w:r w:rsidRPr="00A52DDC"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  <w:lang w:val="en-ZA"/>
        </w:rPr>
        <w:t>Student</w:t>
      </w:r>
    </w:p>
    <w:p w:rsidR="00A52DDC" w:rsidRPr="00A52DDC" w:rsidRDefault="00A52DDC" w:rsidP="00A52DDC">
      <w:pPr>
        <w:pStyle w:val="Paragraphedeliste"/>
        <w:numPr>
          <w:ilvl w:val="0"/>
          <w:numId w:val="8"/>
        </w:numPr>
        <w:tabs>
          <w:tab w:val="left" w:pos="200"/>
        </w:tabs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  <w:lang w:val="en-ZA"/>
        </w:rPr>
      </w:pPr>
      <w:r w:rsidRPr="00A52DDC"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  <w:lang w:val="en-ZA"/>
        </w:rPr>
        <w:t>Professor</w:t>
      </w:r>
    </w:p>
    <w:p w:rsidR="00A52DDC" w:rsidRPr="00A52DDC" w:rsidRDefault="00A52DDC" w:rsidP="00A52DDC">
      <w:pPr>
        <w:pStyle w:val="Paragraphedeliste"/>
        <w:tabs>
          <w:tab w:val="left" w:pos="200"/>
        </w:tabs>
        <w:ind w:left="1440"/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  <w:lang w:val="en-ZA"/>
        </w:rPr>
      </w:pPr>
    </w:p>
    <w:p w:rsidR="000003C3" w:rsidRPr="00E163D6" w:rsidRDefault="00BA70A5" w:rsidP="00E163D6">
      <w:pPr>
        <w:tabs>
          <w:tab w:val="left" w:pos="200"/>
          <w:tab w:val="left" w:pos="3340"/>
        </w:tabs>
        <w:ind w:left="2124" w:firstLine="2832"/>
        <w:rPr>
          <w:rFonts w:ascii="Segoe UI" w:hAnsi="Segoe UI" w:cs="Segoe UI"/>
          <w:color w:val="4BACC6" w:themeColor="accent5"/>
          <w:sz w:val="52"/>
          <w:szCs w:val="52"/>
          <w:u w:val="thick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BACC6" w:themeColor="accent5"/>
          <w:sz w:val="52"/>
          <w:szCs w:val="52"/>
          <w:u w:val="thick"/>
          <w:lang w:val="en-Z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412115</wp:posOffset>
                </wp:positionH>
                <wp:positionV relativeFrom="paragraph">
                  <wp:posOffset>45085</wp:posOffset>
                </wp:positionV>
                <wp:extent cx="6743700" cy="3105150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31051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Pr="00692AA1" w:rsidRDefault="00EA1BA4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Consult grades.</w:t>
                            </w:r>
                          </w:p>
                          <w:p w:rsidR="00EA1BA4" w:rsidRDefault="00EA1BA4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Consult timeline.</w:t>
                            </w:r>
                          </w:p>
                          <w:p w:rsidR="00EA1BA4" w:rsidRPr="00692AA1" w:rsidRDefault="00EA1BA4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  <w:t>Access</w:t>
                            </w: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account  </w:t>
                            </w:r>
                          </w:p>
                          <w:p w:rsidR="00EA1BA4" w:rsidRDefault="00EA1BA4" w:rsidP="00692AA1">
                            <w:pPr>
                              <w:ind w:firstLine="120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Pr="00D25202" w:rsidRDefault="00EA1BA4" w:rsidP="00E163D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33" style="position:absolute;left:0;text-align:left;margin-left:32.45pt;margin-top:3.55pt;width:531pt;height:244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" filled="f" strokecolor="black [3213]" strokeweight="2.25pt">
                <v:stroke joinstyle="round"/>
                <v:textbox>
                  <w:txbxContent>
                    <w:p w:rsidR="00EA1BA4" w:rsidRDefault="00EA1BA4" w:rsidP="00E163D6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Pr="00692AA1" w:rsidRDefault="00EA1BA4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</w:rPr>
                        <w:t>Consult grades.</w:t>
                      </w:r>
                    </w:p>
                    <w:p w:rsidR="00EA1BA4" w:rsidRDefault="00EA1BA4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</w:rPr>
                        <w:t>Consult timeline.</w:t>
                      </w:r>
                    </w:p>
                    <w:p w:rsidR="00EA1BA4" w:rsidRPr="00692AA1" w:rsidRDefault="00EA1BA4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  <w:t>Access</w:t>
                      </w: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 xml:space="preserve"> account  </w:t>
                      </w:r>
                    </w:p>
                    <w:p w:rsidR="00EA1BA4" w:rsidRDefault="00EA1BA4" w:rsidP="00692AA1">
                      <w:pPr>
                        <w:ind w:firstLine="120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E163D6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Pr="00D25202" w:rsidRDefault="00EA1BA4" w:rsidP="00E163D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E163D6">
        <w:rPr>
          <w:rFonts w:ascii="Segoe UI" w:hAnsi="Segoe UI" w:cs="Segoe UI"/>
          <w:sz w:val="52"/>
          <w:szCs w:val="52"/>
          <w:u w:val="thick"/>
          <w:lang w:val="en-ZA"/>
        </w:rPr>
        <w:t xml:space="preserve">Student: </w:t>
      </w:r>
    </w:p>
    <w:p w:rsidR="00E163D6" w:rsidRPr="00E163D6" w:rsidRDefault="00E163D6" w:rsidP="00E163D6">
      <w:pPr>
        <w:tabs>
          <w:tab w:val="left" w:pos="5020"/>
        </w:tabs>
        <w:jc w:val="center"/>
        <w:rPr>
          <w:rFonts w:ascii="Segoe UI" w:hAnsi="Segoe UI" w:cs="Segoe UI"/>
          <w:sz w:val="52"/>
          <w:szCs w:val="52"/>
          <w:u w:val="thick"/>
          <w:lang w:val="en-ZA"/>
        </w:rPr>
      </w:pPr>
    </w:p>
    <w:p w:rsidR="000003C3" w:rsidRDefault="000003C3" w:rsidP="000003C3">
      <w:pPr>
        <w:rPr>
          <w:rFonts w:ascii="Segoe UI" w:hAnsi="Segoe UI" w:cs="Segoe UI"/>
          <w:color w:val="4BACC6" w:themeColor="accent5"/>
          <w:sz w:val="52"/>
          <w:szCs w:val="52"/>
          <w:u w:val="thick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003C3" w:rsidRDefault="000003C3" w:rsidP="000003C3">
      <w:pPr>
        <w:rPr>
          <w:rFonts w:ascii="Segoe UI" w:hAnsi="Segoe UI" w:cs="Segoe UI"/>
          <w:sz w:val="52"/>
          <w:szCs w:val="52"/>
          <w:lang w:val="en-ZA"/>
        </w:rPr>
      </w:pPr>
    </w:p>
    <w:p w:rsidR="00692AA1" w:rsidRPr="00692AA1" w:rsidRDefault="00692AA1" w:rsidP="00692AA1">
      <w:pPr>
        <w:rPr>
          <w:rFonts w:ascii="Segoe UI" w:hAnsi="Segoe UI" w:cs="Segoe UI"/>
          <w:sz w:val="52"/>
          <w:szCs w:val="52"/>
          <w:lang w:val="en-ZA"/>
        </w:rPr>
      </w:pPr>
    </w:p>
    <w:p w:rsidR="00692AA1" w:rsidRDefault="00692AA1" w:rsidP="00692AA1">
      <w:pPr>
        <w:rPr>
          <w:rFonts w:ascii="Segoe UI" w:hAnsi="Segoe UI" w:cs="Segoe UI"/>
          <w:sz w:val="52"/>
          <w:szCs w:val="52"/>
          <w:lang w:val="en-ZA"/>
        </w:rPr>
      </w:pPr>
    </w:p>
    <w:p w:rsidR="00692AA1" w:rsidRDefault="00692AA1" w:rsidP="00692AA1">
      <w:pPr>
        <w:jc w:val="right"/>
        <w:rPr>
          <w:rFonts w:ascii="Segoe UI" w:hAnsi="Segoe UI" w:cs="Segoe UI"/>
          <w:sz w:val="52"/>
          <w:szCs w:val="52"/>
          <w:lang w:val="en-ZA"/>
        </w:rPr>
      </w:pPr>
    </w:p>
    <w:p w:rsidR="00692AA1" w:rsidRDefault="00692AA1" w:rsidP="00692AA1">
      <w:pPr>
        <w:jc w:val="right"/>
        <w:rPr>
          <w:rFonts w:ascii="Segoe UI" w:hAnsi="Segoe UI" w:cs="Segoe UI"/>
          <w:sz w:val="52"/>
          <w:szCs w:val="52"/>
          <w:lang w:val="en-ZA"/>
        </w:rPr>
      </w:pPr>
    </w:p>
    <w:p w:rsidR="00692AA1" w:rsidRDefault="00692AA1" w:rsidP="00692AA1">
      <w:pPr>
        <w:jc w:val="right"/>
        <w:rPr>
          <w:rFonts w:ascii="Segoe UI" w:hAnsi="Segoe UI" w:cs="Segoe UI"/>
          <w:sz w:val="52"/>
          <w:szCs w:val="52"/>
          <w:lang w:val="en-ZA"/>
        </w:rPr>
      </w:pPr>
    </w:p>
    <w:p w:rsidR="00C53CBF" w:rsidRDefault="00C53CBF" w:rsidP="00692AA1">
      <w:pPr>
        <w:rPr>
          <w:rFonts w:ascii="Segoe UI" w:hAnsi="Segoe UI" w:cs="Segoe UI"/>
          <w:lang w:val="en-ZA"/>
        </w:rPr>
      </w:pPr>
    </w:p>
    <w:p w:rsidR="00C53CBF" w:rsidRDefault="00C53CBF" w:rsidP="00692AA1">
      <w:pPr>
        <w:rPr>
          <w:rFonts w:ascii="Segoe UI" w:hAnsi="Segoe UI" w:cs="Segoe UI"/>
          <w:lang w:val="en-ZA"/>
        </w:rPr>
      </w:pPr>
    </w:p>
    <w:p w:rsidR="00C53CBF" w:rsidRDefault="00C53CBF" w:rsidP="00692AA1">
      <w:pPr>
        <w:rPr>
          <w:rFonts w:ascii="Segoe UI" w:hAnsi="Segoe UI" w:cs="Segoe UI"/>
          <w:lang w:val="en-ZA"/>
        </w:rPr>
      </w:pPr>
    </w:p>
    <w:p w:rsidR="00692AA1" w:rsidRDefault="00C53CBF" w:rsidP="00692AA1">
      <w:pPr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color w:val="4BACC6" w:themeColor="accent5"/>
          <w:sz w:val="52"/>
          <w:szCs w:val="52"/>
          <w:u w:val="thick"/>
          <w:lang w:val="en-Z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4FC341" wp14:editId="4F0269CE">
                <wp:simplePos x="0" y="0"/>
                <wp:positionH relativeFrom="margin">
                  <wp:align>right</wp:align>
                </wp:positionH>
                <wp:positionV relativeFrom="paragraph">
                  <wp:posOffset>327660</wp:posOffset>
                </wp:positionV>
                <wp:extent cx="7296150" cy="4895850"/>
                <wp:effectExtent l="19050" t="1905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150" cy="4895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EA1BA4" w:rsidRPr="00692AA1" w:rsidRDefault="00EA1BA4" w:rsidP="00692AA1">
                            <w:pPr>
                              <w:ind w:left="2832" w:firstLine="708"/>
                              <w:rPr>
                                <w:color w:val="000000" w:themeColor="text1"/>
                                <w:sz w:val="56"/>
                                <w:szCs w:val="56"/>
                                <w:u w:val="thick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  <w:u w:val="thick"/>
                              </w:rPr>
                              <w:t>Professor</w:t>
                            </w: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  <w:u w:val="thick"/>
                              </w:rPr>
                              <w:t>:</w:t>
                            </w:r>
                          </w:p>
                          <w:p w:rsidR="00EA1BA4" w:rsidRPr="00692AA1" w:rsidRDefault="00EA1BA4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Consult grades.</w:t>
                            </w:r>
                          </w:p>
                          <w:p w:rsidR="00EA1BA4" w:rsidRDefault="00EA1BA4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Consult timeline.</w:t>
                            </w:r>
                          </w:p>
                          <w:p w:rsidR="00EA1BA4" w:rsidRDefault="00EA1BA4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692AA1"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  <w:t>Access</w:t>
                            </w: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account </w:t>
                            </w:r>
                          </w:p>
                          <w:p w:rsidR="00EA1BA4" w:rsidRPr="00D127D0" w:rsidRDefault="008C5B8F" w:rsidP="00692AA1">
                            <w:pPr>
                              <w:pStyle w:val="Paragraphedeliste"/>
                              <w:numPr>
                                <w:ilvl w:val="4"/>
                                <w:numId w:val="11"/>
                              </w:numPr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  <w:t xml:space="preserve">Change grade </w:t>
                            </w:r>
                            <w:r w:rsidR="00EA1BA4" w:rsidRPr="00D127D0"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  <w:t>in ca</w:t>
                            </w:r>
                            <w:r w:rsidR="00EA1BA4"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  <w:t xml:space="preserve">se of error </w:t>
                            </w:r>
                          </w:p>
                          <w:p w:rsidR="00EA1BA4" w:rsidRPr="00D127D0" w:rsidRDefault="00EA1BA4" w:rsidP="00692AA1">
                            <w:pPr>
                              <w:ind w:firstLine="120"/>
                              <w:rPr>
                                <w:color w:val="000000" w:themeColor="text1"/>
                                <w:sz w:val="56"/>
                                <w:szCs w:val="56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</w:p>
                          <w:p w:rsidR="00EA1BA4" w:rsidRPr="00D127D0" w:rsidRDefault="00EA1BA4" w:rsidP="00692AA1">
                            <w:pPr>
                              <w:rPr>
                                <w:color w:val="000000" w:themeColor="text1"/>
                                <w:lang w:val="en-ZA"/>
                              </w:rPr>
                            </w:pPr>
                            <w:r w:rsidRPr="00D127D0">
                              <w:rPr>
                                <w:color w:val="000000" w:themeColor="text1"/>
                                <w:lang w:val="en-Z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FC341" id="Rectangle 7" o:spid="_x0000_s1034" style="position:absolute;margin-left:523.3pt;margin-top:25.8pt;width:574.5pt;height:385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" filled="f" strokecolor="windowText" strokeweight="2.25pt">
                <v:stroke joinstyle="round"/>
                <v:textbox>
                  <w:txbxContent>
                    <w:p w:rsidR="00EA1BA4" w:rsidRPr="00692AA1" w:rsidRDefault="00EA1BA4" w:rsidP="00692AA1">
                      <w:pPr>
                        <w:ind w:left="2832" w:firstLine="708"/>
                        <w:rPr>
                          <w:color w:val="000000" w:themeColor="text1"/>
                          <w:sz w:val="56"/>
                          <w:szCs w:val="56"/>
                          <w:u w:val="thick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  <w:u w:val="thick"/>
                        </w:rPr>
                        <w:t>Professor</w:t>
                      </w:r>
                      <w:r>
                        <w:rPr>
                          <w:color w:val="000000" w:themeColor="text1"/>
                          <w:sz w:val="56"/>
                          <w:szCs w:val="56"/>
                          <w:u w:val="thick"/>
                        </w:rPr>
                        <w:t>:</w:t>
                      </w:r>
                    </w:p>
                    <w:p w:rsidR="00EA1BA4" w:rsidRPr="00692AA1" w:rsidRDefault="00EA1BA4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</w:rPr>
                        <w:t>Consult grades.</w:t>
                      </w:r>
                    </w:p>
                    <w:p w:rsidR="00EA1BA4" w:rsidRDefault="00EA1BA4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</w:rPr>
                        <w:t>Consult timeline.</w:t>
                      </w:r>
                    </w:p>
                    <w:p w:rsidR="00EA1BA4" w:rsidRDefault="00EA1BA4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692AA1"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  <w:t>Access</w:t>
                      </w: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 xml:space="preserve"> account </w:t>
                      </w:r>
                    </w:p>
                    <w:p w:rsidR="00EA1BA4" w:rsidRPr="00D127D0" w:rsidRDefault="008C5B8F" w:rsidP="00692AA1">
                      <w:pPr>
                        <w:pStyle w:val="Paragraphedeliste"/>
                        <w:numPr>
                          <w:ilvl w:val="4"/>
                          <w:numId w:val="11"/>
                        </w:numPr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  <w:t xml:space="preserve">Change grade </w:t>
                      </w:r>
                      <w:r w:rsidR="00EA1BA4" w:rsidRPr="00D127D0"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  <w:t>in ca</w:t>
                      </w:r>
                      <w:r w:rsidR="00EA1BA4"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  <w:t xml:space="preserve">se of error </w:t>
                      </w:r>
                    </w:p>
                    <w:p w:rsidR="00EA1BA4" w:rsidRPr="00D127D0" w:rsidRDefault="00EA1BA4" w:rsidP="00692AA1">
                      <w:pPr>
                        <w:ind w:firstLine="120"/>
                        <w:rPr>
                          <w:color w:val="000000" w:themeColor="text1"/>
                          <w:sz w:val="56"/>
                          <w:szCs w:val="56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</w:p>
                    <w:p w:rsidR="00EA1BA4" w:rsidRPr="00D127D0" w:rsidRDefault="00EA1BA4" w:rsidP="00692AA1">
                      <w:pPr>
                        <w:rPr>
                          <w:color w:val="000000" w:themeColor="text1"/>
                          <w:lang w:val="en-ZA"/>
                        </w:rPr>
                      </w:pPr>
                      <w:r w:rsidRPr="00D127D0">
                        <w:rPr>
                          <w:color w:val="000000" w:themeColor="text1"/>
                          <w:lang w:val="en-ZA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8C5B8F" w:rsidP="00C53CBF">
      <w:pPr>
        <w:rPr>
          <w:rFonts w:ascii="Segoe UI" w:hAnsi="Segoe UI" w:cs="Segoe UI"/>
          <w:lang w:val="en-ZA"/>
        </w:rPr>
      </w:pPr>
      <w:r>
        <w:rPr>
          <w:rFonts w:ascii="Segoe UI" w:hAnsi="Segoe UI" w:cs="Segoe UI"/>
          <w:lang w:val="en-ZA"/>
        </w:rPr>
        <w:t>=</w:t>
      </w: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Default="00C53CBF" w:rsidP="00C53CBF">
      <w:pPr>
        <w:tabs>
          <w:tab w:val="left" w:pos="6260"/>
        </w:tabs>
        <w:rPr>
          <w:rFonts w:ascii="Segoe UI" w:hAnsi="Segoe UI" w:cs="Segoe UI"/>
          <w:lang w:val="en-ZA"/>
        </w:rPr>
      </w:pPr>
      <w:r>
        <w:rPr>
          <w:rFonts w:ascii="Segoe UI" w:hAnsi="Segoe UI" w:cs="Segoe UI"/>
          <w:lang w:val="en-ZA"/>
        </w:rPr>
        <w:tab/>
      </w:r>
    </w:p>
    <w:p w:rsidR="00C53CBF" w:rsidRPr="00C53CBF" w:rsidRDefault="00CC4B0F" w:rsidP="00C53CBF">
      <w:pPr>
        <w:tabs>
          <w:tab w:val="left" w:pos="6260"/>
        </w:tabs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color w:val="4BACC6" w:themeColor="accent5"/>
          <w:sz w:val="52"/>
          <w:szCs w:val="52"/>
          <w:u w:val="thick"/>
          <w:lang w:val="en-ZA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FC341" wp14:editId="4F0269CE">
                <wp:simplePos x="0" y="0"/>
                <wp:positionH relativeFrom="column">
                  <wp:posOffset>361315</wp:posOffset>
                </wp:positionH>
                <wp:positionV relativeFrom="paragraph">
                  <wp:posOffset>30480</wp:posOffset>
                </wp:positionV>
                <wp:extent cx="6743700" cy="8642350"/>
                <wp:effectExtent l="19050" t="19050" r="1905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8642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EA1BA4" w:rsidRPr="00676C66" w:rsidRDefault="00EA1BA4" w:rsidP="00676C66">
                            <w:pPr>
                              <w:ind w:left="2832" w:firstLine="708"/>
                              <w:rPr>
                                <w:color w:val="000000" w:themeColor="text1"/>
                                <w:sz w:val="56"/>
                                <w:szCs w:val="56"/>
                                <w:u w:val="thick"/>
                              </w:rPr>
                            </w:pPr>
                            <w:r w:rsidRPr="00676C66">
                              <w:rPr>
                                <w:color w:val="000000" w:themeColor="text1"/>
                                <w:sz w:val="56"/>
                                <w:szCs w:val="56"/>
                                <w:u w:val="thick"/>
                                <w:lang w:val="en-ZA"/>
                              </w:rPr>
                              <w:t>Employee:</w:t>
                            </w: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B6BE7">
                            <w:pPr>
                              <w:ind w:left="1416" w:firstLine="708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bookmarkStart w:id="14" w:name="_Hlk8553403"/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Manage S</w:t>
                            </w:r>
                            <w:r w:rsidRPr="00CB6BE7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tudents</w:t>
                            </w: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:</w:t>
                            </w:r>
                          </w:p>
                          <w:p w:rsidR="00EA1BA4" w:rsidRDefault="00EA1BA4" w:rsidP="00CB6BE7">
                            <w:pPr>
                              <w:ind w:left="1416" w:firstLine="708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p w:rsidR="00EA1BA4" w:rsidRPr="00CB6BE7" w:rsidRDefault="00EA1BA4" w:rsidP="00CB6BE7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  <w:lang w:val="en-ZA"/>
                              </w:rPr>
                            </w:pPr>
                            <w:bookmarkStart w:id="15" w:name="_Hlk8553429"/>
                            <w:bookmarkEnd w:id="14"/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Add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Student</w:t>
                            </w:r>
                          </w:p>
                          <w:p w:rsidR="00EA1BA4" w:rsidRPr="00CB6BE7" w:rsidRDefault="00EA1BA4" w:rsidP="00CB6BE7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Delete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Student</w:t>
                            </w:r>
                          </w:p>
                          <w:p w:rsidR="00EA1BA4" w:rsidRPr="00CB6BE7" w:rsidRDefault="00EA1BA4" w:rsidP="00CB6BE7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t>Modify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Student</w:t>
                            </w:r>
                          </w:p>
                          <w:p w:rsidR="00EA1BA4" w:rsidRDefault="00EA1BA4" w:rsidP="00CB6BE7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Consult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Student </w:t>
                            </w:r>
                          </w:p>
                          <w:bookmarkEnd w:id="15"/>
                          <w:p w:rsidR="00EA1BA4" w:rsidRPr="00DF0935" w:rsidRDefault="00EA1BA4" w:rsidP="00DF0935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EA1BA4" w:rsidRDefault="00EA1BA4" w:rsidP="00DF0935">
                            <w:pPr>
                              <w:ind w:left="1416" w:firstLine="708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bookmarkStart w:id="16" w:name="_Hlk8553535"/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Manage Subjects: </w:t>
                            </w:r>
                          </w:p>
                          <w:p w:rsidR="00EA1BA4" w:rsidRPr="00CB6BE7" w:rsidRDefault="00EA1BA4" w:rsidP="00DF0935">
                            <w:pPr>
                              <w:pStyle w:val="Paragraphedeliste"/>
                              <w:ind w:left="3552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  <w:lang w:val="en-ZA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Add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Subject</w:t>
                            </w: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Delete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Subject</w:t>
                            </w: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t>Modify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Sujbect</w:t>
                            </w:r>
                          </w:p>
                          <w:p w:rsidR="00EA1BA4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Consult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Subject</w:t>
                            </w:r>
                          </w:p>
                          <w:p w:rsidR="00EA1BA4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bookmarkEnd w:id="16"/>
                          <w:p w:rsidR="00EA1BA4" w:rsidRDefault="00EA1BA4" w:rsidP="00CC4B0F">
                            <w:pPr>
                              <w:ind w:left="1416" w:firstLine="708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Manage Grades: </w:t>
                            </w: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ind w:left="3552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  <w:lang w:val="en-ZA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Add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grade</w:t>
                            </w: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Delete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grade</w:t>
                            </w:r>
                          </w:p>
                          <w:p w:rsidR="00EA1BA4" w:rsidRPr="00CB6BE7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6BE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t>Modify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grade</w:t>
                            </w:r>
                          </w:p>
                          <w:p w:rsidR="00EA1BA4" w:rsidRDefault="00EA1BA4" w:rsidP="00CC4B0F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Consult grade </w:t>
                            </w:r>
                          </w:p>
                          <w:p w:rsidR="00EA1BA4" w:rsidRDefault="00EA1BA4" w:rsidP="00CC4B0F">
                            <w:pPr>
                              <w:pStyle w:val="Paragraphedeliste"/>
                              <w:ind w:left="3552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ind w:firstLine="120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A1BA4" w:rsidRPr="00D25202" w:rsidRDefault="00EA1BA4" w:rsidP="00C53CB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FC341" id="Rectangle 13" o:spid="_x0000_s1035" style="position:absolute;margin-left:28.45pt;margin-top:2.4pt;width:531pt;height:6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" filled="f" strokecolor="windowText" strokeweight="2.25pt">
                <v:stroke joinstyle="round"/>
                <v:textbox>
                  <w:txbxContent>
                    <w:p w:rsidR="00EA1BA4" w:rsidRPr="00676C66" w:rsidRDefault="00EA1BA4" w:rsidP="00676C66">
                      <w:pPr>
                        <w:ind w:left="2832" w:firstLine="708"/>
                        <w:rPr>
                          <w:color w:val="000000" w:themeColor="text1"/>
                          <w:sz w:val="56"/>
                          <w:szCs w:val="56"/>
                          <w:u w:val="thick"/>
                        </w:rPr>
                      </w:pPr>
                      <w:r w:rsidRPr="00676C66">
                        <w:rPr>
                          <w:color w:val="000000" w:themeColor="text1"/>
                          <w:sz w:val="56"/>
                          <w:szCs w:val="56"/>
                          <w:u w:val="thick"/>
                          <w:lang w:val="en-ZA"/>
                        </w:rPr>
                        <w:t>Employee:</w:t>
                      </w: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B6BE7">
                      <w:pPr>
                        <w:ind w:left="1416" w:firstLine="708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bookmarkStart w:id="20" w:name="_Hlk8553403"/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Manage S</w:t>
                      </w:r>
                      <w:r w:rsidRPr="00CB6BE7">
                        <w:rPr>
                          <w:color w:val="000000" w:themeColor="text1"/>
                          <w:sz w:val="56"/>
                          <w:szCs w:val="56"/>
                        </w:rPr>
                        <w:t>tudents</w:t>
                      </w: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:</w:t>
                      </w:r>
                    </w:p>
                    <w:p w:rsidR="00EA1BA4" w:rsidRDefault="00EA1BA4" w:rsidP="00CB6BE7">
                      <w:pPr>
                        <w:ind w:left="1416" w:firstLine="708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</w:p>
                    <w:p w:rsidR="00EA1BA4" w:rsidRPr="00CB6BE7" w:rsidRDefault="00EA1BA4" w:rsidP="00CB6BE7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  <w:lang w:val="en-ZA"/>
                        </w:rPr>
                      </w:pPr>
                      <w:bookmarkStart w:id="21" w:name="_Hlk8553429"/>
                      <w:bookmarkEnd w:id="20"/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Add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Student</w:t>
                      </w:r>
                    </w:p>
                    <w:p w:rsidR="00EA1BA4" w:rsidRPr="00CB6BE7" w:rsidRDefault="00EA1BA4" w:rsidP="00CB6BE7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Delete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Student</w:t>
                      </w:r>
                    </w:p>
                    <w:p w:rsidR="00EA1BA4" w:rsidRPr="00CB6BE7" w:rsidRDefault="00EA1BA4" w:rsidP="00CB6BE7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noProof/>
                          <w:color w:val="000000" w:themeColor="text1"/>
                          <w:sz w:val="40"/>
                          <w:szCs w:val="40"/>
                        </w:rPr>
                        <w:t>Modify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</w:rPr>
                        <w:t xml:space="preserve"> Student</w:t>
                      </w:r>
                    </w:p>
                    <w:p w:rsidR="00EA1BA4" w:rsidRDefault="00EA1BA4" w:rsidP="00CB6BE7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Consult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Student </w:t>
                      </w:r>
                    </w:p>
                    <w:bookmarkEnd w:id="21"/>
                    <w:p w:rsidR="00EA1BA4" w:rsidRPr="00DF0935" w:rsidRDefault="00EA1BA4" w:rsidP="00DF0935">
                      <w:p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EA1BA4" w:rsidRDefault="00EA1BA4" w:rsidP="00DF0935">
                      <w:pPr>
                        <w:ind w:left="1416" w:firstLine="708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bookmarkStart w:id="22" w:name="_Hlk8553535"/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 xml:space="preserve">Manage Subjects: </w:t>
                      </w:r>
                    </w:p>
                    <w:p w:rsidR="00EA1BA4" w:rsidRPr="00CB6BE7" w:rsidRDefault="00EA1BA4" w:rsidP="00DF0935">
                      <w:pPr>
                        <w:pStyle w:val="Paragraphedeliste"/>
                        <w:ind w:left="3552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EA1BA4" w:rsidRPr="00CB6BE7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  <w:lang w:val="en-ZA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Add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Subject</w:t>
                      </w:r>
                    </w:p>
                    <w:p w:rsidR="00EA1BA4" w:rsidRPr="00CB6BE7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Delete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Subject</w:t>
                      </w:r>
                    </w:p>
                    <w:p w:rsidR="00EA1BA4" w:rsidRPr="00CB6BE7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noProof/>
                          <w:color w:val="000000" w:themeColor="text1"/>
                          <w:sz w:val="40"/>
                          <w:szCs w:val="40"/>
                        </w:rPr>
                        <w:t>Modify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</w:rPr>
                        <w:t xml:space="preserve"> Sujbect</w:t>
                      </w:r>
                    </w:p>
                    <w:p w:rsidR="00EA1BA4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Consult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Subject</w:t>
                      </w:r>
                    </w:p>
                    <w:p w:rsidR="00EA1BA4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bookmarkEnd w:id="22"/>
                    <w:p w:rsidR="00EA1BA4" w:rsidRDefault="00EA1BA4" w:rsidP="00CC4B0F">
                      <w:pPr>
                        <w:ind w:left="1416" w:firstLine="708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 xml:space="preserve">Manage Grades: </w:t>
                      </w:r>
                    </w:p>
                    <w:p w:rsidR="00EA1BA4" w:rsidRPr="00CB6BE7" w:rsidRDefault="00EA1BA4" w:rsidP="00CC4B0F">
                      <w:pPr>
                        <w:pStyle w:val="Paragraphedeliste"/>
                        <w:ind w:left="3552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EA1BA4" w:rsidRPr="00CB6BE7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  <w:lang w:val="en-ZA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Add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grade</w:t>
                      </w:r>
                    </w:p>
                    <w:p w:rsidR="00EA1BA4" w:rsidRPr="00CB6BE7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color w:val="000000" w:themeColor="text1"/>
                          <w:sz w:val="40"/>
                          <w:szCs w:val="40"/>
                        </w:rPr>
                        <w:t>Delete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 grade</w:t>
                      </w:r>
                    </w:p>
                    <w:p w:rsidR="00EA1BA4" w:rsidRPr="00CB6BE7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CB6BE7">
                        <w:rPr>
                          <w:noProof/>
                          <w:color w:val="000000" w:themeColor="text1"/>
                          <w:sz w:val="40"/>
                          <w:szCs w:val="40"/>
                        </w:rPr>
                        <w:t>Modify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</w:rPr>
                        <w:t xml:space="preserve"> grade</w:t>
                      </w:r>
                    </w:p>
                    <w:p w:rsidR="00EA1BA4" w:rsidRDefault="00EA1BA4" w:rsidP="00CC4B0F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Consult grade </w:t>
                      </w:r>
                    </w:p>
                    <w:p w:rsidR="00EA1BA4" w:rsidRDefault="00EA1BA4" w:rsidP="00CC4B0F">
                      <w:pPr>
                        <w:pStyle w:val="Paragraphedeliste"/>
                        <w:ind w:left="3552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ind w:firstLine="120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Default="00EA1BA4" w:rsidP="00C53CBF">
                      <w:pPr>
                        <w:rPr>
                          <w:color w:val="000000" w:themeColor="text1"/>
                        </w:rPr>
                      </w:pPr>
                    </w:p>
                    <w:p w:rsidR="00EA1BA4" w:rsidRPr="00D25202" w:rsidRDefault="00EA1BA4" w:rsidP="00C53CB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C53CBF" w:rsidRPr="00C53CBF" w:rsidRDefault="00C53CBF" w:rsidP="00C53CBF">
      <w:pPr>
        <w:rPr>
          <w:rFonts w:ascii="Segoe UI" w:hAnsi="Segoe UI" w:cs="Segoe UI"/>
          <w:lang w:val="en-ZA"/>
        </w:rPr>
      </w:pPr>
    </w:p>
    <w:p w:rsidR="00C53CBF" w:rsidRDefault="00C53CBF" w:rsidP="00C53CBF">
      <w:pPr>
        <w:rPr>
          <w:rFonts w:ascii="Segoe UI" w:hAnsi="Segoe UI" w:cs="Segoe UI"/>
          <w:lang w:val="en-ZA"/>
        </w:rPr>
      </w:pPr>
    </w:p>
    <w:p w:rsidR="0078502B" w:rsidRDefault="0078502B" w:rsidP="00C53CBF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Default="0078502B" w:rsidP="0078502B">
      <w:pPr>
        <w:rPr>
          <w:rFonts w:ascii="Segoe UI" w:hAnsi="Segoe UI" w:cs="Segoe UI"/>
          <w:lang w:val="en-ZA"/>
        </w:rPr>
      </w:pPr>
    </w:p>
    <w:p w:rsidR="0078502B" w:rsidRPr="0078502B" w:rsidRDefault="0078502B" w:rsidP="0078502B">
      <w:pPr>
        <w:rPr>
          <w:rFonts w:ascii="Segoe UI" w:hAnsi="Segoe UI" w:cs="Segoe UI"/>
          <w:lang w:val="en-ZA"/>
        </w:rPr>
      </w:pPr>
    </w:p>
    <w:p w:rsidR="0078502B" w:rsidRDefault="0078502B" w:rsidP="0078502B">
      <w:pPr>
        <w:tabs>
          <w:tab w:val="left" w:pos="200"/>
        </w:tabs>
        <w:ind w:left="1416"/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</w:pPr>
      <w:bookmarkStart w:id="17" w:name="_Hlk8560048"/>
      <w:r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2.Use case Diagram</w:t>
      </w:r>
      <w:r w:rsidRPr="000003C3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 xml:space="preserve">: </w:t>
      </w:r>
    </w:p>
    <w:bookmarkEnd w:id="17"/>
    <w:p w:rsidR="00AD7B9C" w:rsidRPr="00AD7B9C" w:rsidRDefault="00AD7B9C" w:rsidP="0078502B">
      <w:pPr>
        <w:tabs>
          <w:tab w:val="left" w:pos="200"/>
        </w:tabs>
        <w:ind w:left="1416"/>
        <w:rPr>
          <w:rFonts w:ascii="Segoe UI" w:hAnsi="Segoe UI" w:cs="Segoe UI"/>
          <w:color w:val="C0504D" w:themeColor="accent2"/>
          <w:sz w:val="48"/>
          <w:szCs w:val="48"/>
          <w:u w:val="thick"/>
          <w:shd w:val="clear" w:color="auto" w:fill="FFFFFF"/>
        </w:rPr>
      </w:pPr>
      <w:r>
        <w:br/>
      </w:r>
      <w:r w:rsidRPr="00AD7B9C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 xml:space="preserve">Use cases describe the </w:t>
      </w:r>
      <w:r w:rsidR="002C3BBD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 xml:space="preserve">Performance </w:t>
      </w:r>
      <w:r w:rsidRPr="00AD7B9C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 xml:space="preserve">of the system from </w:t>
      </w:r>
      <w:r w:rsidR="002C3BBD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 xml:space="preserve">the </w:t>
      </w:r>
      <w:r w:rsidRPr="00AD7B9C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>user</w:t>
      </w:r>
      <w:r w:rsidR="002C3BBD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>’s perspective</w:t>
      </w:r>
      <w:r w:rsidRPr="00AD7B9C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 xml:space="preserve"> in the form of actions and reactions</w:t>
      </w:r>
      <w:r w:rsidR="002C3BBD">
        <w:rPr>
          <w:rFonts w:ascii="Segoe UI" w:hAnsi="Segoe UI" w:cs="Segoe UI"/>
          <w:color w:val="212121"/>
          <w:sz w:val="48"/>
          <w:szCs w:val="48"/>
          <w:shd w:val="clear" w:color="auto" w:fill="FFFFFF"/>
        </w:rPr>
        <w:t>.</w:t>
      </w:r>
    </w:p>
    <w:p w:rsidR="0078502B" w:rsidRDefault="0078502B" w:rsidP="0078502B">
      <w:pPr>
        <w:tabs>
          <w:tab w:val="left" w:pos="200"/>
        </w:tabs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</w:pPr>
      <w:r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 xml:space="preserve"> </w:t>
      </w:r>
    </w:p>
    <w:p w:rsidR="0078502B" w:rsidRPr="00AD7B9C" w:rsidRDefault="0078502B" w:rsidP="0078502B">
      <w:pPr>
        <w:tabs>
          <w:tab w:val="left" w:pos="200"/>
        </w:tabs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</w:pPr>
      <w:bookmarkStart w:id="18" w:name="_Hlk8553928"/>
      <w:r w:rsidRPr="00AD7B9C"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 xml:space="preserve">Global use case Diagram: </w:t>
      </w:r>
    </w:p>
    <w:bookmarkEnd w:id="18"/>
    <w:p w:rsidR="00AD7B9C" w:rsidRPr="0078502B" w:rsidRDefault="00AD7B9C" w:rsidP="0078502B">
      <w:pPr>
        <w:tabs>
          <w:tab w:val="left" w:pos="200"/>
        </w:tabs>
        <w:rPr>
          <w:rFonts w:ascii="Segoe UI" w:hAnsi="Segoe UI" w:cs="Segoe UI"/>
          <w:color w:val="000000" w:themeColor="text1"/>
          <w:sz w:val="48"/>
          <w:szCs w:val="48"/>
          <w:shd w:val="clear" w:color="auto" w:fill="FFFFFF"/>
        </w:rPr>
      </w:pPr>
    </w:p>
    <w:p w:rsidR="0078502B" w:rsidRDefault="00AD7B9C" w:rsidP="0078502B">
      <w:pPr>
        <w:rPr>
          <w:rFonts w:ascii="Segoe UI" w:hAnsi="Segoe UI" w:cs="Segoe UI"/>
          <w:noProof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>
            <wp:extent cx="7316470" cy="595630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globa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Default="002C3BBD" w:rsidP="002C3BBD">
      <w:pPr>
        <w:tabs>
          <w:tab w:val="left" w:pos="200"/>
        </w:tabs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</w:pPr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ab/>
      </w:r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ab/>
      </w:r>
    </w:p>
    <w:p w:rsidR="002C3BBD" w:rsidRPr="00AD7B9C" w:rsidRDefault="002C3BBD" w:rsidP="002C3BBD">
      <w:pPr>
        <w:tabs>
          <w:tab w:val="left" w:pos="200"/>
        </w:tabs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</w:pPr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ab/>
      </w:r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ab/>
      </w:r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ab/>
      </w:r>
      <w:bookmarkStart w:id="19" w:name="_Hlk8555472"/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 xml:space="preserve">Employee </w:t>
      </w:r>
      <w:r w:rsidRPr="00AD7B9C"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 xml:space="preserve">use case Diagram: </w:t>
      </w:r>
    </w:p>
    <w:bookmarkEnd w:id="19"/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 wp14:anchorId="622661F5" wp14:editId="7588E4D8">
            <wp:extent cx="6754168" cy="6039693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globale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tabs>
          <w:tab w:val="left" w:pos="3320"/>
        </w:tabs>
        <w:rPr>
          <w:rFonts w:ascii="Segoe UI" w:hAnsi="Segoe UI" w:cs="Segoe UI"/>
          <w:lang w:val="en-ZA"/>
        </w:rPr>
      </w:pPr>
      <w:r>
        <w:rPr>
          <w:rFonts w:ascii="Segoe UI" w:hAnsi="Segoe UI" w:cs="Segoe UI"/>
          <w:lang w:val="en-ZA"/>
        </w:rPr>
        <w:tab/>
      </w: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FC05F5" w:rsidRDefault="00936870" w:rsidP="00EB7F28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  <w:r>
        <w:rPr>
          <w:rFonts w:ascii="Segoe UI" w:hAnsi="Segoe UI" w:cs="Segoe UI"/>
          <w:lang w:val="en-ZA"/>
        </w:rPr>
        <w:lastRenderedPageBreak/>
        <w:tab/>
      </w:r>
      <w:r w:rsidRPr="00FC05F5">
        <w:rPr>
          <w:rFonts w:ascii="Segoe UI" w:hAnsi="Segoe UI" w:cs="Segoe UI"/>
          <w:sz w:val="52"/>
          <w:szCs w:val="52"/>
          <w:lang w:val="en-ZA"/>
        </w:rPr>
        <w:t xml:space="preserve">       </w:t>
      </w:r>
    </w:p>
    <w:p w:rsidR="00FC05F5" w:rsidRDefault="00FC05F5" w:rsidP="00EB7F28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  <w:bookmarkStart w:id="20" w:name="_Hlk8555153"/>
    </w:p>
    <w:p w:rsidR="00EB7F28" w:rsidRDefault="00FC05F5" w:rsidP="00EB7F28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  <w:r>
        <w:rPr>
          <w:rFonts w:ascii="Segoe UI" w:hAnsi="Segoe UI" w:cs="Segoe UI"/>
          <w:sz w:val="52"/>
          <w:szCs w:val="52"/>
          <w:lang w:val="en-ZA"/>
        </w:rPr>
        <w:tab/>
      </w:r>
      <w:r>
        <w:rPr>
          <w:rFonts w:ascii="Segoe UI" w:hAnsi="Segoe UI" w:cs="Segoe UI"/>
          <w:sz w:val="52"/>
          <w:szCs w:val="52"/>
          <w:lang w:val="en-ZA"/>
        </w:rPr>
        <w:tab/>
      </w:r>
      <w:r>
        <w:rPr>
          <w:rFonts w:ascii="Segoe UI" w:hAnsi="Segoe UI" w:cs="Segoe UI"/>
          <w:sz w:val="52"/>
          <w:szCs w:val="52"/>
          <w:lang w:val="en-ZA"/>
        </w:rPr>
        <w:tab/>
      </w:r>
      <w:r>
        <w:rPr>
          <w:rFonts w:ascii="Segoe UI" w:hAnsi="Segoe UI" w:cs="Segoe UI"/>
          <w:sz w:val="52"/>
          <w:szCs w:val="52"/>
          <w:lang w:val="en-ZA"/>
        </w:rPr>
        <w:tab/>
      </w:r>
      <w:r w:rsidR="00936870" w:rsidRPr="00FC05F5">
        <w:rPr>
          <w:rFonts w:ascii="Segoe UI" w:hAnsi="Segoe UI" w:cs="Segoe UI"/>
          <w:sz w:val="52"/>
          <w:szCs w:val="52"/>
          <w:lang w:val="en-ZA"/>
        </w:rPr>
        <w:t xml:space="preserve"> Add Student: </w:t>
      </w:r>
    </w:p>
    <w:tbl>
      <w:tblPr>
        <w:tblStyle w:val="Grilledutableau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00245F" w:rsidRPr="007D607E" w:rsidTr="0000245F">
        <w:trPr>
          <w:trHeight w:val="1150"/>
        </w:trPr>
        <w:tc>
          <w:tcPr>
            <w:tcW w:w="5756" w:type="dxa"/>
          </w:tcPr>
          <w:p w:rsidR="0000245F" w:rsidRPr="007D607E" w:rsidRDefault="0000245F" w:rsidP="0000245F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bookmarkStart w:id="21" w:name="_Hlk8554811"/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00245F" w:rsidRPr="007D607E" w:rsidRDefault="0000245F" w:rsidP="0000245F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Employee</w:t>
            </w:r>
          </w:p>
        </w:tc>
      </w:tr>
      <w:tr w:rsidR="0000245F" w:rsidTr="0000245F">
        <w:trPr>
          <w:trHeight w:val="1951"/>
        </w:trPr>
        <w:tc>
          <w:tcPr>
            <w:tcW w:w="5756" w:type="dxa"/>
          </w:tcPr>
          <w:p w:rsidR="0000245F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00245F" w:rsidRPr="00FC05F5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00245F" w:rsidRPr="0000245F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The system Employee authenticates.</w:t>
            </w:r>
          </w:p>
          <w:p w:rsidR="0000245F" w:rsidRPr="0000245F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Account Employee is consulted</w:t>
            </w:r>
          </w:p>
          <w:p w:rsidR="0000245F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</w:tc>
      </w:tr>
      <w:tr w:rsidR="0000245F" w:rsidTr="00977CAA">
        <w:trPr>
          <w:trHeight w:val="2137"/>
        </w:trPr>
        <w:tc>
          <w:tcPr>
            <w:tcW w:w="5756" w:type="dxa"/>
          </w:tcPr>
          <w:p w:rsidR="0000245F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00245F" w:rsidRPr="0000245F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00245F" w:rsidRPr="00977CAA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The addition of a new</w:t>
            </w:r>
            <w:r w:rsidR="00977CAA"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Student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is successful and saved in the database.</w:t>
            </w:r>
          </w:p>
        </w:tc>
      </w:tr>
      <w:tr w:rsidR="0000245F" w:rsidTr="00977CAA">
        <w:trPr>
          <w:trHeight w:val="6456"/>
        </w:trPr>
        <w:tc>
          <w:tcPr>
            <w:tcW w:w="5756" w:type="dxa"/>
          </w:tcPr>
          <w:p w:rsidR="00977CAA" w:rsidRDefault="00977CAA" w:rsidP="0000245F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977CAA" w:rsidRDefault="00977CAA" w:rsidP="0000245F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977CAA" w:rsidRDefault="00977CAA" w:rsidP="0000245F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977CAA" w:rsidRDefault="00977CAA" w:rsidP="0000245F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00245F" w:rsidRPr="007D607E" w:rsidRDefault="0000245F" w:rsidP="0000245F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977CAA" w:rsidRPr="00977CAA" w:rsidRDefault="00067471" w:rsidP="00977CAA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="00977CAA"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Employee </w:t>
            </w:r>
            <w:r w:rsidR="00977CAA"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corresponding to the new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Student</w:t>
            </w:r>
            <w:r w:rsidR="00977CAA"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(including his grades) and</w:t>
            </w:r>
            <w:r w:rsidR="00977CAA"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for addition.</w:t>
            </w:r>
          </w:p>
          <w:p w:rsidR="0000245F" w:rsidRPr="00977CAA" w:rsidRDefault="00977CAA" w:rsidP="00977CAA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-The system adds the new user to the database and sends a message indicating the success of the operation</w:t>
            </w:r>
          </w:p>
        </w:tc>
      </w:tr>
    </w:tbl>
    <w:p w:rsidR="00FC05F5" w:rsidRDefault="00FC05F5" w:rsidP="00EB7F28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  <w:bookmarkStart w:id="22" w:name="_Hlk8555222"/>
      <w:bookmarkEnd w:id="20"/>
      <w:bookmarkEnd w:id="21"/>
    </w:p>
    <w:p w:rsidR="00067471" w:rsidRPr="00FC05F5" w:rsidRDefault="00067471" w:rsidP="00067471">
      <w:pPr>
        <w:tabs>
          <w:tab w:val="left" w:pos="2620"/>
        </w:tabs>
        <w:jc w:val="center"/>
        <w:rPr>
          <w:rFonts w:ascii="Segoe UI" w:hAnsi="Segoe UI" w:cs="Segoe UI"/>
          <w:sz w:val="52"/>
          <w:szCs w:val="52"/>
          <w:lang w:val="en-ZA"/>
        </w:rPr>
      </w:pPr>
      <w:r>
        <w:rPr>
          <w:rFonts w:ascii="Segoe UI" w:hAnsi="Segoe UI" w:cs="Segoe UI"/>
          <w:sz w:val="52"/>
          <w:szCs w:val="52"/>
          <w:lang w:val="en-ZA"/>
        </w:rPr>
        <w:t>Delete Student:</w:t>
      </w:r>
    </w:p>
    <w:tbl>
      <w:tblPr>
        <w:tblStyle w:val="Grilledutableau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067471" w:rsidRPr="007D607E" w:rsidTr="00EA1BA4">
        <w:trPr>
          <w:trHeight w:val="1150"/>
        </w:trPr>
        <w:tc>
          <w:tcPr>
            <w:tcW w:w="5756" w:type="dxa"/>
          </w:tcPr>
          <w:p w:rsidR="00067471" w:rsidRPr="007D607E" w:rsidRDefault="00067471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067471" w:rsidRPr="007D607E" w:rsidRDefault="00067471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Employee</w:t>
            </w:r>
          </w:p>
        </w:tc>
      </w:tr>
      <w:tr w:rsidR="00067471" w:rsidTr="00EA1BA4">
        <w:trPr>
          <w:trHeight w:val="1951"/>
        </w:trPr>
        <w:tc>
          <w:tcPr>
            <w:tcW w:w="5756" w:type="dxa"/>
          </w:tcPr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067471" w:rsidRPr="00FC05F5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067471" w:rsidRPr="0000245F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The system Employee authenticates.</w:t>
            </w:r>
          </w:p>
          <w:p w:rsidR="00067471" w:rsidRPr="0000245F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Account Employee is consulted</w:t>
            </w:r>
          </w:p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</w:tc>
      </w:tr>
      <w:tr w:rsidR="00067471" w:rsidTr="00EA1BA4">
        <w:trPr>
          <w:trHeight w:val="2137"/>
        </w:trPr>
        <w:tc>
          <w:tcPr>
            <w:tcW w:w="5756" w:type="dxa"/>
          </w:tcPr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067471" w:rsidRPr="0000245F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067471" w:rsidRPr="00977CAA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 w:rsidR="00BA4681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removal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of a</w:t>
            </w:r>
            <w:r w:rsidR="00BA4681">
              <w:rPr>
                <w:rFonts w:ascii="Segoe UI" w:hAnsi="Segoe UI" w:cs="Segoe UI"/>
                <w:sz w:val="36"/>
                <w:szCs w:val="36"/>
                <w:lang w:val="en-ZA"/>
              </w:rPr>
              <w:t>n already existing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Student is successful and saved in the database.</w:t>
            </w:r>
          </w:p>
        </w:tc>
      </w:tr>
      <w:tr w:rsidR="00067471" w:rsidTr="00EA1BA4">
        <w:trPr>
          <w:trHeight w:val="6456"/>
        </w:trPr>
        <w:tc>
          <w:tcPr>
            <w:tcW w:w="5756" w:type="dxa"/>
          </w:tcPr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067471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067471" w:rsidRPr="007D607E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067471" w:rsidRPr="00977CAA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Employee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corresponding to the </w:t>
            </w:r>
            <w:r w:rsidR="00BA4681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already existing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Student</w:t>
            </w:r>
            <w:r w:rsidR="00BA4681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and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for</w:t>
            </w:r>
            <w:r w:rsidR="00BA4681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removal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.</w:t>
            </w:r>
          </w:p>
          <w:p w:rsidR="00067471" w:rsidRPr="00977CAA" w:rsidRDefault="00067471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-The system </w:t>
            </w:r>
            <w:r w:rsidR="00BA4681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removes </w:t>
            </w:r>
            <w:r w:rsidR="0018620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already existing student from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the database and sends a message indicating the success of the operation</w:t>
            </w:r>
            <w:r w:rsidR="0018620A">
              <w:rPr>
                <w:rFonts w:ascii="Segoe UI" w:hAnsi="Segoe UI" w:cs="Segoe UI"/>
                <w:sz w:val="36"/>
                <w:szCs w:val="36"/>
                <w:lang w:val="en-ZA"/>
              </w:rPr>
              <w:t>.</w:t>
            </w:r>
          </w:p>
        </w:tc>
      </w:tr>
      <w:bookmarkEnd w:id="22"/>
    </w:tbl>
    <w:p w:rsidR="00936870" w:rsidRPr="00936870" w:rsidRDefault="00936870" w:rsidP="00EB7F28">
      <w:pPr>
        <w:tabs>
          <w:tab w:val="left" w:pos="2620"/>
        </w:tabs>
        <w:rPr>
          <w:rFonts w:ascii="Segoe UI" w:hAnsi="Segoe UI" w:cs="Segoe UI"/>
          <w:lang w:val="en-ZA"/>
        </w:rPr>
      </w:pPr>
    </w:p>
    <w:p w:rsidR="002C3BBD" w:rsidRDefault="002C3BBD" w:rsidP="00EB7F28">
      <w:pPr>
        <w:tabs>
          <w:tab w:val="left" w:pos="2620"/>
        </w:tabs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FE7C28" w:rsidRPr="00FE7C28" w:rsidRDefault="00FE7C28" w:rsidP="00FE7C28">
      <w:pPr>
        <w:ind w:left="2832" w:firstLine="708"/>
        <w:rPr>
          <w:rFonts w:ascii="Segoe UI" w:hAnsi="Segoe UI" w:cs="Segoe UI"/>
          <w:sz w:val="52"/>
          <w:szCs w:val="52"/>
          <w:lang w:val="en-ZA"/>
        </w:rPr>
      </w:pPr>
      <w:r w:rsidRPr="00FE7C28">
        <w:rPr>
          <w:rFonts w:ascii="Segoe UI" w:hAnsi="Segoe UI" w:cs="Segoe UI"/>
          <w:sz w:val="52"/>
          <w:szCs w:val="52"/>
          <w:lang w:val="en-ZA"/>
        </w:rPr>
        <w:t>Modify Student</w:t>
      </w: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tbl>
      <w:tblPr>
        <w:tblStyle w:val="Grilledutableau"/>
        <w:tblpPr w:leftFromText="141" w:rightFromText="141" w:vertAnchor="text" w:horzAnchor="margin" w:tblpY="91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FE7C28" w:rsidRPr="007D607E" w:rsidTr="00FE7C28">
        <w:trPr>
          <w:trHeight w:val="1150"/>
        </w:trPr>
        <w:tc>
          <w:tcPr>
            <w:tcW w:w="5756" w:type="dxa"/>
          </w:tcPr>
          <w:p w:rsidR="00FE7C28" w:rsidRPr="007D607E" w:rsidRDefault="00FE7C28" w:rsidP="00FE7C28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FE7C28" w:rsidRPr="007D607E" w:rsidRDefault="00FE7C28" w:rsidP="00FE7C28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Employee</w:t>
            </w:r>
          </w:p>
        </w:tc>
      </w:tr>
      <w:tr w:rsidR="00FE7C28" w:rsidTr="00FE7C28">
        <w:trPr>
          <w:trHeight w:val="1951"/>
        </w:trPr>
        <w:tc>
          <w:tcPr>
            <w:tcW w:w="5756" w:type="dxa"/>
          </w:tcPr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FE7C28" w:rsidRPr="00FC05F5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FE7C28" w:rsidRPr="0000245F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The system Employee authenticates.</w:t>
            </w:r>
          </w:p>
          <w:p w:rsidR="00FE7C28" w:rsidRPr="0000245F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Account Employee is consulted</w:t>
            </w:r>
          </w:p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</w:tc>
      </w:tr>
      <w:tr w:rsidR="00FE7C28" w:rsidTr="00FE7C28">
        <w:trPr>
          <w:trHeight w:val="2137"/>
        </w:trPr>
        <w:tc>
          <w:tcPr>
            <w:tcW w:w="5756" w:type="dxa"/>
          </w:tcPr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FE7C28" w:rsidRPr="0000245F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FE7C28" w:rsidRPr="00977CAA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modification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of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already existing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Student is successful and saved in the database.</w:t>
            </w:r>
          </w:p>
        </w:tc>
      </w:tr>
      <w:tr w:rsidR="00FE7C28" w:rsidTr="00FE7C28">
        <w:trPr>
          <w:trHeight w:val="4803"/>
        </w:trPr>
        <w:tc>
          <w:tcPr>
            <w:tcW w:w="5756" w:type="dxa"/>
          </w:tcPr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FE7C28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FE7C28" w:rsidRPr="007D607E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FE7C28" w:rsidRPr="00977CAA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Employee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corresponding to the </w:t>
            </w:r>
            <w:r w:rsidR="003F6F2D">
              <w:rPr>
                <w:rFonts w:ascii="Segoe UI" w:hAnsi="Segoe UI" w:cs="Segoe UI"/>
                <w:sz w:val="36"/>
                <w:szCs w:val="36"/>
                <w:lang w:val="en-ZA"/>
              </w:rPr>
              <w:t>already existing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Student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(including his grades) and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for </w:t>
            </w:r>
            <w:r w:rsidR="003F6F2D">
              <w:rPr>
                <w:rFonts w:ascii="Segoe UI" w:hAnsi="Segoe UI" w:cs="Segoe UI"/>
                <w:sz w:val="36"/>
                <w:szCs w:val="36"/>
                <w:lang w:val="en-ZA"/>
              </w:rPr>
              <w:t>modification</w:t>
            </w:r>
          </w:p>
          <w:p w:rsidR="00FE7C28" w:rsidRPr="00977CAA" w:rsidRDefault="00FE7C28" w:rsidP="00FE7C28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-The system </w:t>
            </w:r>
            <w:r w:rsidR="003F6F2D">
              <w:rPr>
                <w:rFonts w:ascii="Segoe UI" w:hAnsi="Segoe UI" w:cs="Segoe UI"/>
                <w:sz w:val="36"/>
                <w:szCs w:val="36"/>
                <w:lang w:val="en-ZA"/>
              </w:rPr>
              <w:t>modifies the student in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the database and sends a message indicating the success of the operation</w:t>
            </w:r>
          </w:p>
        </w:tc>
      </w:tr>
    </w:tbl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7871B0" w:rsidRDefault="007871B0" w:rsidP="007871B0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</w:p>
    <w:p w:rsidR="007871B0" w:rsidRDefault="007871B0" w:rsidP="007871B0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  <w:r>
        <w:rPr>
          <w:rFonts w:ascii="Segoe UI" w:hAnsi="Segoe UI" w:cs="Segoe UI"/>
          <w:sz w:val="52"/>
          <w:szCs w:val="52"/>
          <w:lang w:val="en-ZA"/>
        </w:rPr>
        <w:tab/>
      </w:r>
      <w:r>
        <w:rPr>
          <w:rFonts w:ascii="Segoe UI" w:hAnsi="Segoe UI" w:cs="Segoe UI"/>
          <w:sz w:val="52"/>
          <w:szCs w:val="52"/>
          <w:lang w:val="en-ZA"/>
        </w:rPr>
        <w:tab/>
      </w:r>
      <w:r>
        <w:rPr>
          <w:rFonts w:ascii="Segoe UI" w:hAnsi="Segoe UI" w:cs="Segoe UI"/>
          <w:sz w:val="52"/>
          <w:szCs w:val="52"/>
          <w:lang w:val="en-ZA"/>
        </w:rPr>
        <w:tab/>
      </w:r>
      <w:r>
        <w:rPr>
          <w:rFonts w:ascii="Segoe UI" w:hAnsi="Segoe UI" w:cs="Segoe UI"/>
          <w:sz w:val="52"/>
          <w:szCs w:val="52"/>
          <w:lang w:val="en-ZA"/>
        </w:rPr>
        <w:tab/>
      </w:r>
      <w:r w:rsidRPr="00FC05F5">
        <w:rPr>
          <w:rFonts w:ascii="Segoe UI" w:hAnsi="Segoe UI" w:cs="Segoe UI"/>
          <w:sz w:val="52"/>
          <w:szCs w:val="52"/>
          <w:lang w:val="en-ZA"/>
        </w:rPr>
        <w:t xml:space="preserve"> Add S</w:t>
      </w:r>
      <w:r>
        <w:rPr>
          <w:rFonts w:ascii="Segoe UI" w:hAnsi="Segoe UI" w:cs="Segoe UI"/>
          <w:sz w:val="52"/>
          <w:szCs w:val="52"/>
          <w:lang w:val="en-ZA"/>
        </w:rPr>
        <w:t>ubject</w:t>
      </w:r>
      <w:r w:rsidRPr="00FC05F5">
        <w:rPr>
          <w:rFonts w:ascii="Segoe UI" w:hAnsi="Segoe UI" w:cs="Segoe UI"/>
          <w:sz w:val="52"/>
          <w:szCs w:val="52"/>
          <w:lang w:val="en-ZA"/>
        </w:rPr>
        <w:t xml:space="preserve">: </w:t>
      </w:r>
    </w:p>
    <w:tbl>
      <w:tblPr>
        <w:tblStyle w:val="Grilledutableau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7871B0" w:rsidRPr="007D607E" w:rsidTr="00EA1BA4">
        <w:trPr>
          <w:trHeight w:val="1150"/>
        </w:trPr>
        <w:tc>
          <w:tcPr>
            <w:tcW w:w="5756" w:type="dxa"/>
          </w:tcPr>
          <w:p w:rsidR="007871B0" w:rsidRPr="007D607E" w:rsidRDefault="007871B0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7871B0" w:rsidRPr="007D607E" w:rsidRDefault="007871B0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Employee</w:t>
            </w:r>
          </w:p>
        </w:tc>
      </w:tr>
      <w:tr w:rsidR="007871B0" w:rsidTr="00EA1BA4">
        <w:trPr>
          <w:trHeight w:val="1951"/>
        </w:trPr>
        <w:tc>
          <w:tcPr>
            <w:tcW w:w="5756" w:type="dxa"/>
          </w:tcPr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7871B0" w:rsidRPr="00FC05F5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7871B0" w:rsidRPr="0000245F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The system Employee authenticates.</w:t>
            </w:r>
          </w:p>
          <w:p w:rsidR="007871B0" w:rsidRPr="0000245F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Account Employee is consulted</w:t>
            </w: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</w:tc>
      </w:tr>
      <w:tr w:rsidR="007871B0" w:rsidTr="00EA1BA4">
        <w:trPr>
          <w:trHeight w:val="2137"/>
        </w:trPr>
        <w:tc>
          <w:tcPr>
            <w:tcW w:w="5756" w:type="dxa"/>
          </w:tcPr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7871B0" w:rsidRPr="0000245F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7871B0" w:rsidRPr="00977CAA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The addition of a new S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ubject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is successful and saved in the database.</w:t>
            </w:r>
          </w:p>
        </w:tc>
      </w:tr>
      <w:tr w:rsidR="007871B0" w:rsidTr="00EA1BA4">
        <w:trPr>
          <w:trHeight w:val="6456"/>
        </w:trPr>
        <w:tc>
          <w:tcPr>
            <w:tcW w:w="5756" w:type="dxa"/>
          </w:tcPr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Pr="007D607E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7871B0" w:rsidRPr="00977CAA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Employee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corresponding to the new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Subject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and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for addition.</w:t>
            </w:r>
          </w:p>
          <w:p w:rsidR="007871B0" w:rsidRPr="00977CAA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-The system adds the new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Subject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to the database and sends a message indicating the success of the operation</w:t>
            </w:r>
          </w:p>
        </w:tc>
      </w:tr>
    </w:tbl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7871B0" w:rsidRDefault="007871B0" w:rsidP="007871B0">
      <w:pPr>
        <w:tabs>
          <w:tab w:val="left" w:pos="2620"/>
        </w:tabs>
        <w:rPr>
          <w:rFonts w:ascii="Segoe UI" w:hAnsi="Segoe UI" w:cs="Segoe UI"/>
          <w:sz w:val="52"/>
          <w:szCs w:val="52"/>
          <w:lang w:val="en-ZA"/>
        </w:rPr>
      </w:pPr>
      <w:r>
        <w:rPr>
          <w:rFonts w:ascii="Segoe UI" w:hAnsi="Segoe UI" w:cs="Segoe UI"/>
          <w:lang w:val="en-ZA"/>
        </w:rPr>
        <w:tab/>
      </w:r>
    </w:p>
    <w:p w:rsidR="007871B0" w:rsidRPr="00FC05F5" w:rsidRDefault="007871B0" w:rsidP="007871B0">
      <w:pPr>
        <w:tabs>
          <w:tab w:val="left" w:pos="2620"/>
        </w:tabs>
        <w:jc w:val="center"/>
        <w:rPr>
          <w:rFonts w:ascii="Segoe UI" w:hAnsi="Segoe UI" w:cs="Segoe UI"/>
          <w:sz w:val="52"/>
          <w:szCs w:val="52"/>
          <w:lang w:val="en-ZA"/>
        </w:rPr>
      </w:pPr>
      <w:r>
        <w:rPr>
          <w:rFonts w:ascii="Segoe UI" w:hAnsi="Segoe UI" w:cs="Segoe UI"/>
          <w:sz w:val="52"/>
          <w:szCs w:val="52"/>
          <w:lang w:val="en-ZA"/>
        </w:rPr>
        <w:t>Delete Subject:</w:t>
      </w:r>
    </w:p>
    <w:tbl>
      <w:tblPr>
        <w:tblStyle w:val="Grilledutableau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7871B0" w:rsidRPr="007D607E" w:rsidTr="00EA1BA4">
        <w:trPr>
          <w:trHeight w:val="1150"/>
        </w:trPr>
        <w:tc>
          <w:tcPr>
            <w:tcW w:w="5756" w:type="dxa"/>
          </w:tcPr>
          <w:p w:rsidR="007871B0" w:rsidRPr="007D607E" w:rsidRDefault="007871B0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7871B0" w:rsidRPr="007D607E" w:rsidRDefault="007871B0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Employee</w:t>
            </w:r>
          </w:p>
        </w:tc>
      </w:tr>
      <w:tr w:rsidR="007871B0" w:rsidTr="00EA1BA4">
        <w:trPr>
          <w:trHeight w:val="1951"/>
        </w:trPr>
        <w:tc>
          <w:tcPr>
            <w:tcW w:w="5756" w:type="dxa"/>
          </w:tcPr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7871B0" w:rsidRPr="00FC05F5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7871B0" w:rsidRPr="0000245F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The system Employee authenticates.</w:t>
            </w:r>
          </w:p>
          <w:p w:rsidR="007871B0" w:rsidRPr="0000245F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Account Employee is consulted</w:t>
            </w: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</w:tc>
      </w:tr>
      <w:tr w:rsidR="007871B0" w:rsidTr="00EA1BA4">
        <w:trPr>
          <w:trHeight w:val="2137"/>
        </w:trPr>
        <w:tc>
          <w:tcPr>
            <w:tcW w:w="5756" w:type="dxa"/>
          </w:tcPr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7871B0" w:rsidRPr="0000245F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7871B0" w:rsidRPr="00977CAA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removal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of a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n already existing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S</w:t>
            </w:r>
            <w:r w:rsidR="0016211F">
              <w:rPr>
                <w:rFonts w:ascii="Segoe UI" w:hAnsi="Segoe UI" w:cs="Segoe UI"/>
                <w:sz w:val="36"/>
                <w:szCs w:val="36"/>
                <w:lang w:val="en-ZA"/>
              </w:rPr>
              <w:t>ubject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is successful and saved in the database.</w:t>
            </w:r>
          </w:p>
        </w:tc>
      </w:tr>
      <w:tr w:rsidR="007871B0" w:rsidTr="00EA1BA4">
        <w:trPr>
          <w:trHeight w:val="6456"/>
        </w:trPr>
        <w:tc>
          <w:tcPr>
            <w:tcW w:w="5756" w:type="dxa"/>
          </w:tcPr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7871B0" w:rsidRPr="007D607E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7871B0" w:rsidRPr="00977CAA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Employee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corresponding to 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already existing S</w:t>
            </w:r>
            <w:r w:rsidR="0016211F">
              <w:rPr>
                <w:rFonts w:ascii="Segoe UI" w:hAnsi="Segoe UI" w:cs="Segoe UI"/>
                <w:sz w:val="36"/>
                <w:szCs w:val="36"/>
                <w:lang w:val="en-ZA"/>
              </w:rPr>
              <w:t>ubject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and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for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removal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.</w:t>
            </w:r>
          </w:p>
          <w:p w:rsidR="007871B0" w:rsidRPr="00977CAA" w:rsidRDefault="007871B0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-The system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removes the already existing </w:t>
            </w:r>
            <w:r w:rsidR="0016211F">
              <w:rPr>
                <w:rFonts w:ascii="Segoe UI" w:hAnsi="Segoe UI" w:cs="Segoe UI"/>
                <w:sz w:val="36"/>
                <w:szCs w:val="36"/>
                <w:lang w:val="en-ZA"/>
              </w:rPr>
              <w:t>subject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from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the database and sends a message indicating the success of the operation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.</w:t>
            </w:r>
          </w:p>
        </w:tc>
      </w:tr>
    </w:tbl>
    <w:p w:rsidR="002C3BBD" w:rsidRDefault="002C3BBD" w:rsidP="007871B0">
      <w:pPr>
        <w:tabs>
          <w:tab w:val="left" w:pos="5260"/>
        </w:tabs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16211F" w:rsidRPr="00FE7C28" w:rsidRDefault="0016211F" w:rsidP="0016211F">
      <w:pPr>
        <w:ind w:left="2832" w:firstLine="708"/>
        <w:rPr>
          <w:rFonts w:ascii="Segoe UI" w:hAnsi="Segoe UI" w:cs="Segoe UI"/>
          <w:sz w:val="52"/>
          <w:szCs w:val="52"/>
          <w:lang w:val="en-ZA"/>
        </w:rPr>
      </w:pPr>
      <w:r w:rsidRPr="00FE7C28">
        <w:rPr>
          <w:rFonts w:ascii="Segoe UI" w:hAnsi="Segoe UI" w:cs="Segoe UI"/>
          <w:sz w:val="52"/>
          <w:szCs w:val="52"/>
          <w:lang w:val="en-ZA"/>
        </w:rPr>
        <w:t xml:space="preserve">Modify </w:t>
      </w:r>
      <w:r w:rsidR="001F7DAF" w:rsidRPr="00FE7C28">
        <w:rPr>
          <w:rFonts w:ascii="Segoe UI" w:hAnsi="Segoe UI" w:cs="Segoe UI"/>
          <w:sz w:val="52"/>
          <w:szCs w:val="52"/>
          <w:lang w:val="en-ZA"/>
        </w:rPr>
        <w:t>S</w:t>
      </w:r>
      <w:r w:rsidR="001F7DAF">
        <w:rPr>
          <w:rFonts w:ascii="Segoe UI" w:hAnsi="Segoe UI" w:cs="Segoe UI"/>
          <w:sz w:val="52"/>
          <w:szCs w:val="52"/>
          <w:lang w:val="en-ZA"/>
        </w:rPr>
        <w:t>ubject:</w:t>
      </w:r>
      <w:r>
        <w:rPr>
          <w:rFonts w:ascii="Segoe UI" w:hAnsi="Segoe UI" w:cs="Segoe UI"/>
          <w:sz w:val="52"/>
          <w:szCs w:val="52"/>
          <w:lang w:val="en-ZA"/>
        </w:rPr>
        <w:t xml:space="preserve"> </w:t>
      </w:r>
    </w:p>
    <w:p w:rsidR="0016211F" w:rsidRDefault="0016211F" w:rsidP="0016211F">
      <w:pPr>
        <w:jc w:val="center"/>
        <w:rPr>
          <w:rFonts w:ascii="Segoe UI" w:hAnsi="Segoe UI" w:cs="Segoe UI"/>
          <w:lang w:val="en-ZA"/>
        </w:rPr>
      </w:pPr>
    </w:p>
    <w:p w:rsidR="0016211F" w:rsidRDefault="0016211F" w:rsidP="0016211F">
      <w:pPr>
        <w:jc w:val="center"/>
        <w:rPr>
          <w:rFonts w:ascii="Segoe UI" w:hAnsi="Segoe UI" w:cs="Segoe UI"/>
          <w:lang w:val="en-ZA"/>
        </w:rPr>
      </w:pPr>
    </w:p>
    <w:tbl>
      <w:tblPr>
        <w:tblStyle w:val="Grilledutableau"/>
        <w:tblpPr w:leftFromText="141" w:rightFromText="141" w:vertAnchor="text" w:horzAnchor="margin" w:tblpY="91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16211F" w:rsidRPr="007D607E" w:rsidTr="00EA1BA4">
        <w:trPr>
          <w:trHeight w:val="1150"/>
        </w:trPr>
        <w:tc>
          <w:tcPr>
            <w:tcW w:w="5756" w:type="dxa"/>
          </w:tcPr>
          <w:p w:rsidR="0016211F" w:rsidRPr="007D607E" w:rsidRDefault="0016211F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bookmarkStart w:id="23" w:name="_Hlk8555595"/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16211F" w:rsidRPr="007D607E" w:rsidRDefault="0016211F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Employee</w:t>
            </w:r>
          </w:p>
        </w:tc>
      </w:tr>
      <w:tr w:rsidR="0016211F" w:rsidTr="00EA1BA4">
        <w:trPr>
          <w:trHeight w:val="1951"/>
        </w:trPr>
        <w:tc>
          <w:tcPr>
            <w:tcW w:w="5756" w:type="dxa"/>
          </w:tcPr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16211F" w:rsidRPr="00FC05F5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16211F" w:rsidRPr="0000245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The system Employee authenticates.</w:t>
            </w:r>
          </w:p>
          <w:p w:rsidR="0016211F" w:rsidRPr="0000245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>- Account Employee is consulted</w:t>
            </w:r>
          </w:p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</w:tc>
      </w:tr>
      <w:tr w:rsidR="0016211F" w:rsidTr="00EA1BA4">
        <w:trPr>
          <w:trHeight w:val="2137"/>
        </w:trPr>
        <w:tc>
          <w:tcPr>
            <w:tcW w:w="5756" w:type="dxa"/>
          </w:tcPr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16211F" w:rsidRPr="0000245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16211F" w:rsidRPr="00977CAA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modification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of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already existing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>S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ubject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is successful and saved in the database.</w:t>
            </w:r>
          </w:p>
        </w:tc>
      </w:tr>
      <w:tr w:rsidR="0016211F" w:rsidTr="00EA1BA4">
        <w:trPr>
          <w:trHeight w:val="4803"/>
        </w:trPr>
        <w:tc>
          <w:tcPr>
            <w:tcW w:w="5756" w:type="dxa"/>
          </w:tcPr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16211F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16211F" w:rsidRPr="007D607E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16211F" w:rsidRPr="00977CAA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Employee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corresponding to the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already existing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S</w:t>
            </w:r>
            <w:r w:rsidR="001F7DAF">
              <w:rPr>
                <w:rFonts w:ascii="Segoe UI" w:hAnsi="Segoe UI" w:cs="Segoe UI"/>
                <w:sz w:val="36"/>
                <w:szCs w:val="36"/>
                <w:lang w:val="en-ZA"/>
              </w:rPr>
              <w:t>ubject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(including </w:t>
            </w:r>
            <w:r w:rsidR="001F7DAF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its </w:t>
            </w:r>
            <w:proofErr w:type="gramStart"/>
            <w:r w:rsidR="001F7DAF">
              <w:rPr>
                <w:rFonts w:ascii="Segoe UI" w:hAnsi="Segoe UI" w:cs="Segoe UI"/>
                <w:sz w:val="36"/>
                <w:szCs w:val="36"/>
                <w:lang w:val="en-ZA"/>
              </w:rPr>
              <w:t>name ,</w:t>
            </w:r>
            <w:proofErr w:type="gramEnd"/>
            <w:r w:rsidR="001F7DAF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coefficient and code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) and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for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modification</w:t>
            </w:r>
          </w:p>
          <w:p w:rsidR="0016211F" w:rsidRPr="00977CAA" w:rsidRDefault="0016211F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-The system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modifies the student in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the database and sends a message indicating the success of the operation</w:t>
            </w:r>
          </w:p>
        </w:tc>
      </w:tr>
      <w:bookmarkEnd w:id="23"/>
    </w:tbl>
    <w:p w:rsidR="0016211F" w:rsidRDefault="0016211F" w:rsidP="0016211F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884E79" w:rsidRDefault="00884E79" w:rsidP="00884E79">
      <w:pPr>
        <w:tabs>
          <w:tab w:val="left" w:pos="200"/>
        </w:tabs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</w:pPr>
      <w:r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 xml:space="preserve">Student and Professor </w:t>
      </w:r>
      <w:r w:rsidRPr="00AD7B9C"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  <w:t xml:space="preserve">use case Diagram: </w:t>
      </w:r>
    </w:p>
    <w:p w:rsidR="00884E79" w:rsidRDefault="00884E79" w:rsidP="00884E79">
      <w:pPr>
        <w:tabs>
          <w:tab w:val="left" w:pos="200"/>
        </w:tabs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</w:pPr>
    </w:p>
    <w:p w:rsidR="00884E79" w:rsidRPr="00AD7B9C" w:rsidRDefault="00884E79" w:rsidP="00884E79">
      <w:pPr>
        <w:tabs>
          <w:tab w:val="left" w:pos="200"/>
        </w:tabs>
        <w:rPr>
          <w:rFonts w:ascii="Segoe UI" w:hAnsi="Segoe UI" w:cs="Segoe UI"/>
          <w:color w:val="D99594" w:themeColor="accent2" w:themeTint="99"/>
          <w:sz w:val="48"/>
          <w:szCs w:val="48"/>
          <w:shd w:val="clear" w:color="auto" w:fill="FFFFFF"/>
        </w:rPr>
      </w:pPr>
    </w:p>
    <w:p w:rsidR="002C3BBD" w:rsidRPr="00884E79" w:rsidRDefault="00884E79" w:rsidP="002C3BBD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7058026" cy="47244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globale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9016" cy="47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Pr="00202ED4" w:rsidRDefault="00202ED4" w:rsidP="002C3BBD">
      <w:pPr>
        <w:jc w:val="center"/>
        <w:rPr>
          <w:rFonts w:ascii="Segoe UI" w:hAnsi="Segoe UI" w:cs="Segoe UI"/>
          <w:sz w:val="52"/>
          <w:szCs w:val="52"/>
          <w:lang w:val="en-ZA"/>
        </w:rPr>
      </w:pPr>
      <w:r w:rsidRPr="00202ED4">
        <w:rPr>
          <w:rFonts w:ascii="Segoe UI" w:hAnsi="Segoe UI" w:cs="Segoe UI"/>
          <w:sz w:val="52"/>
          <w:szCs w:val="52"/>
          <w:lang w:val="en-ZA"/>
        </w:rPr>
        <w:t>Login</w:t>
      </w: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tbl>
      <w:tblPr>
        <w:tblStyle w:val="Grilledutableau"/>
        <w:tblpPr w:leftFromText="141" w:rightFromText="141" w:vertAnchor="text" w:horzAnchor="margin" w:tblpY="91"/>
        <w:tblW w:w="0" w:type="auto"/>
        <w:tblLook w:val="04A0" w:firstRow="1" w:lastRow="0" w:firstColumn="1" w:lastColumn="0" w:noHBand="0" w:noVBand="1"/>
      </w:tblPr>
      <w:tblGrid>
        <w:gridCol w:w="5756"/>
        <w:gridCol w:w="5756"/>
      </w:tblGrid>
      <w:tr w:rsidR="00202ED4" w:rsidRPr="007D607E" w:rsidTr="00EA1BA4">
        <w:trPr>
          <w:trHeight w:val="1150"/>
        </w:trPr>
        <w:tc>
          <w:tcPr>
            <w:tcW w:w="5756" w:type="dxa"/>
          </w:tcPr>
          <w:p w:rsidR="00202ED4" w:rsidRPr="007D607E" w:rsidRDefault="00202ED4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Actor</w:t>
            </w:r>
          </w:p>
        </w:tc>
        <w:tc>
          <w:tcPr>
            <w:tcW w:w="5756" w:type="dxa"/>
          </w:tcPr>
          <w:p w:rsidR="00202ED4" w:rsidRPr="007D607E" w:rsidRDefault="00202ED4" w:rsidP="00EA1BA4">
            <w:pPr>
              <w:tabs>
                <w:tab w:val="left" w:pos="2620"/>
              </w:tabs>
              <w:jc w:val="center"/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Professor/Student</w:t>
            </w:r>
          </w:p>
        </w:tc>
      </w:tr>
      <w:tr w:rsidR="00202ED4" w:rsidTr="00EA1BA4">
        <w:trPr>
          <w:trHeight w:val="1951"/>
        </w:trPr>
        <w:tc>
          <w:tcPr>
            <w:tcW w:w="5756" w:type="dxa"/>
          </w:tcPr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Pre-</w:t>
            </w:r>
            <w:r w:rsidRPr="007D607E">
              <w:rPr>
                <w:rFonts w:ascii="Segoe UI" w:hAnsi="Segoe UI" w:cs="Segoe UI"/>
                <w:sz w:val="44"/>
                <w:szCs w:val="44"/>
                <w:lang w:val="en-ZA"/>
              </w:rPr>
              <w:t>c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ondition </w:t>
            </w:r>
          </w:p>
        </w:tc>
        <w:tc>
          <w:tcPr>
            <w:tcW w:w="5756" w:type="dxa"/>
          </w:tcPr>
          <w:p w:rsidR="00202ED4" w:rsidRPr="00FC05F5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202ED4" w:rsidRDefault="00202ED4" w:rsidP="00202ED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 w:rsidRPr="0000245F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 The system </w:t>
            </w:r>
            <w:r w:rsidRPr="00202ED4">
              <w:rPr>
                <w:rFonts w:ascii="Segoe UI" w:hAnsi="Segoe UI" w:cs="Segoe UI"/>
                <w:sz w:val="36"/>
                <w:szCs w:val="36"/>
                <w:lang w:val="en-ZA"/>
              </w:rPr>
              <w:t>Professor/Student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 w:rsidR="0076242E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possesses a Password and an ID </w:t>
            </w:r>
          </w:p>
        </w:tc>
      </w:tr>
      <w:tr w:rsidR="00202ED4" w:rsidTr="00EA1BA4">
        <w:trPr>
          <w:trHeight w:val="2137"/>
        </w:trPr>
        <w:tc>
          <w:tcPr>
            <w:tcW w:w="5756" w:type="dxa"/>
          </w:tcPr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>Post-Condition</w:t>
            </w:r>
          </w:p>
        </w:tc>
        <w:tc>
          <w:tcPr>
            <w:tcW w:w="5756" w:type="dxa"/>
          </w:tcPr>
          <w:p w:rsidR="00202ED4" w:rsidRPr="0000245F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lang w:val="en-ZA"/>
              </w:rPr>
            </w:pPr>
          </w:p>
          <w:p w:rsidR="00202ED4" w:rsidRPr="00977CAA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 w:rsidR="0076242E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Login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is successful and </w:t>
            </w:r>
            <w:r w:rsidR="00E73E44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application can be consulted </w:t>
            </w:r>
          </w:p>
        </w:tc>
      </w:tr>
      <w:tr w:rsidR="00202ED4" w:rsidTr="00EA1BA4">
        <w:trPr>
          <w:trHeight w:val="4803"/>
        </w:trPr>
        <w:tc>
          <w:tcPr>
            <w:tcW w:w="5756" w:type="dxa"/>
          </w:tcPr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</w:p>
          <w:p w:rsidR="00202ED4" w:rsidRPr="007D607E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44"/>
                <w:szCs w:val="44"/>
                <w:lang w:val="en-ZA"/>
              </w:rPr>
            </w:pP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Description of the main </w:t>
            </w:r>
            <w:r w:rsidRPr="00936870">
              <w:rPr>
                <w:rFonts w:ascii="Segoe UI" w:hAnsi="Segoe UI" w:cs="Segoe UI"/>
                <w:sz w:val="44"/>
                <w:szCs w:val="44"/>
                <w:lang w:val="en-ZA"/>
              </w:rPr>
              <w:t>scenario</w:t>
            </w:r>
            <w:r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</w:p>
        </w:tc>
        <w:tc>
          <w:tcPr>
            <w:tcW w:w="5756" w:type="dxa"/>
          </w:tcPr>
          <w:p w:rsidR="00202ED4" w:rsidRPr="00977CAA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>-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The </w:t>
            </w:r>
            <w:r w:rsidR="00E73E44" w:rsidRPr="00E73E44">
              <w:rPr>
                <w:rFonts w:ascii="Segoe UI" w:hAnsi="Segoe UI" w:cs="Segoe UI"/>
                <w:sz w:val="36"/>
                <w:szCs w:val="36"/>
                <w:lang w:val="en-ZA"/>
              </w:rPr>
              <w:t>Professor/Student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enters the information </w:t>
            </w:r>
            <w:r w:rsidR="00EA1BA4">
              <w:rPr>
                <w:rFonts w:ascii="Segoe UI" w:hAnsi="Segoe UI" w:cs="Segoe UI"/>
                <w:sz w:val="36"/>
                <w:szCs w:val="36"/>
                <w:lang w:val="en-ZA"/>
              </w:rPr>
              <w:t>needed (ID,</w:t>
            </w:r>
            <w:r w:rsidR="0070670B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Code)</w:t>
            </w:r>
            <w:r w:rsidR="00E73E44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and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confirms his request </w:t>
            </w:r>
            <w:r w:rsidR="00EA1BA4"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for </w:t>
            </w:r>
            <w:r w:rsidR="00EA1BA4">
              <w:rPr>
                <w:rFonts w:ascii="Segoe UI" w:hAnsi="Segoe UI" w:cs="Segoe UI"/>
                <w:sz w:val="36"/>
                <w:szCs w:val="36"/>
                <w:lang w:val="en-ZA"/>
              </w:rPr>
              <w:t>login</w:t>
            </w:r>
          </w:p>
          <w:p w:rsidR="00202ED4" w:rsidRDefault="00202ED4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-The system </w:t>
            </w:r>
            <w:r w:rsidR="0070670B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checks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the</w:t>
            </w:r>
            <w:r w:rsidR="0070670B" w:rsidRPr="0070670B">
              <w:rPr>
                <w:rFonts w:ascii="Segoe UI" w:hAnsi="Segoe UI" w:cs="Segoe UI"/>
                <w:sz w:val="44"/>
                <w:szCs w:val="44"/>
                <w:lang w:val="en-ZA"/>
              </w:rPr>
              <w:t xml:space="preserve"> </w:t>
            </w:r>
            <w:r w:rsidR="0070670B" w:rsidRPr="0070670B">
              <w:rPr>
                <w:rFonts w:ascii="Segoe UI" w:hAnsi="Segoe UI" w:cs="Segoe UI"/>
                <w:sz w:val="36"/>
                <w:szCs w:val="36"/>
                <w:lang w:val="en-ZA"/>
              </w:rPr>
              <w:t>Professor/Student</w:t>
            </w:r>
            <w:r w:rsidR="0070670B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’ s </w:t>
            </w:r>
            <w:r w:rsidR="00EA1BA4">
              <w:rPr>
                <w:rFonts w:ascii="Segoe UI" w:hAnsi="Segoe UI" w:cs="Segoe UI"/>
                <w:sz w:val="36"/>
                <w:szCs w:val="36"/>
                <w:lang w:val="en-ZA"/>
              </w:rPr>
              <w:t>information’s</w:t>
            </w:r>
            <w:r w:rsidR="0070670B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>in</w:t>
            </w:r>
            <w:r w:rsidRPr="00977CAA"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the database and sends a message indicating the success of the operation</w:t>
            </w:r>
          </w:p>
          <w:p w:rsidR="00EA1BA4" w:rsidRPr="00977CAA" w:rsidRDefault="00EA1BA4" w:rsidP="00EA1BA4">
            <w:pPr>
              <w:tabs>
                <w:tab w:val="left" w:pos="2620"/>
              </w:tabs>
              <w:rPr>
                <w:rFonts w:ascii="Segoe UI" w:hAnsi="Segoe UI" w:cs="Segoe UI"/>
                <w:sz w:val="36"/>
                <w:szCs w:val="36"/>
                <w:lang w:val="en-ZA"/>
              </w:rPr>
            </w:pP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In case of new </w:t>
            </w:r>
            <w:r w:rsidRPr="00EA1BA4">
              <w:rPr>
                <w:rFonts w:ascii="Segoe UI" w:hAnsi="Segoe UI" w:cs="Segoe UI"/>
                <w:sz w:val="36"/>
                <w:szCs w:val="36"/>
                <w:lang w:val="en-ZA"/>
              </w:rPr>
              <w:t>Professor/Student</w:t>
            </w:r>
            <w:r>
              <w:rPr>
                <w:rFonts w:ascii="Segoe UI" w:hAnsi="Segoe UI" w:cs="Segoe UI"/>
                <w:sz w:val="36"/>
                <w:szCs w:val="36"/>
                <w:lang w:val="en-ZA"/>
              </w:rPr>
              <w:t xml:space="preserve"> an account can be created</w:t>
            </w:r>
          </w:p>
        </w:tc>
      </w:tr>
    </w:tbl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843D7F" w:rsidRDefault="007B25B5" w:rsidP="00843D7F">
      <w:pPr>
        <w:tabs>
          <w:tab w:val="left" w:pos="200"/>
        </w:tabs>
        <w:ind w:left="1416"/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</w:pPr>
      <w:r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3</w:t>
      </w:r>
      <w:r w:rsidR="00843D7F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.Sequence Diagram</w:t>
      </w:r>
      <w:r w:rsidR="00843D7F" w:rsidRPr="000003C3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 xml:space="preserve">: </w:t>
      </w:r>
    </w:p>
    <w:p w:rsidR="00AA0266" w:rsidRDefault="00AA0266" w:rsidP="00843D7F">
      <w:pPr>
        <w:tabs>
          <w:tab w:val="left" w:pos="200"/>
        </w:tabs>
        <w:ind w:left="1416"/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</w:pPr>
    </w:p>
    <w:p w:rsidR="00843D7F" w:rsidRPr="00AA0266" w:rsidRDefault="00AA0266" w:rsidP="00843D7F">
      <w:pPr>
        <w:tabs>
          <w:tab w:val="left" w:pos="200"/>
        </w:tabs>
        <w:ind w:left="1416"/>
        <w:rPr>
          <w:rFonts w:ascii="Segoe UI" w:hAnsi="Segoe UI" w:cs="Segoe UI"/>
          <w:color w:val="C0504D" w:themeColor="accent2"/>
          <w:sz w:val="52"/>
          <w:szCs w:val="52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56"/>
          <w:szCs w:val="56"/>
          <w:shd w:val="clear" w:color="auto" w:fill="FFFFFF"/>
        </w:rPr>
        <w:t xml:space="preserve">    </w:t>
      </w:r>
      <w:bookmarkStart w:id="24" w:name="_Hlk8560556"/>
      <w:r w:rsidR="00843D7F" w:rsidRPr="00AA0266"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 xml:space="preserve">Authentication: </w:t>
      </w:r>
    </w:p>
    <w:bookmarkEnd w:id="24"/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AA0266" w:rsidP="002C3BBD">
      <w:pPr>
        <w:jc w:val="center"/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>
            <wp:extent cx="6668431" cy="56967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Default="00CE1896" w:rsidP="002C3BBD">
      <w:pPr>
        <w:jc w:val="center"/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  <w:r>
        <w:rPr>
          <w:rFonts w:ascii="Segoe UI" w:hAnsi="Segoe UI" w:cs="Segoe UI"/>
          <w:lang w:val="en-ZA"/>
        </w:rPr>
        <w:tab/>
      </w:r>
      <w:r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>Add</w:t>
      </w:r>
      <w:r w:rsidRPr="00AA0266"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>:</w:t>
      </w:r>
    </w:p>
    <w:p w:rsidR="00C70DFC" w:rsidRDefault="00C70DFC" w:rsidP="002C3BBD">
      <w:pPr>
        <w:jc w:val="center"/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</w:p>
    <w:p w:rsidR="00CE1896" w:rsidRDefault="00CE1896" w:rsidP="002C3BBD">
      <w:pPr>
        <w:jc w:val="center"/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>
            <wp:extent cx="6630325" cy="569674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BD" w:rsidRPr="002C3BBD" w:rsidRDefault="002C3BBD" w:rsidP="002C3BBD">
      <w:pPr>
        <w:jc w:val="center"/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Default="002C3BBD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AB2D49" w:rsidRDefault="00AB2D49" w:rsidP="00AB2D49">
      <w:pPr>
        <w:jc w:val="center"/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  <w:bookmarkStart w:id="25" w:name="_Hlk8560986"/>
      <w:r>
        <w:rPr>
          <w:rFonts w:ascii="Segoe UI" w:hAnsi="Segoe UI" w:cs="Segoe UI"/>
          <w:lang w:val="en-ZA"/>
        </w:rPr>
        <w:tab/>
      </w:r>
      <w:r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>Modify</w:t>
      </w:r>
      <w:r w:rsidRPr="00AA0266"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>:</w:t>
      </w:r>
    </w:p>
    <w:bookmarkEnd w:id="25"/>
    <w:p w:rsidR="00AB2D49" w:rsidRDefault="00AB2D49" w:rsidP="00AB2D49">
      <w:pPr>
        <w:jc w:val="center"/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</w:p>
    <w:p w:rsidR="00AB2D49" w:rsidRDefault="00AB2D49" w:rsidP="00AB2D49">
      <w:pPr>
        <w:jc w:val="center"/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  <w:r>
        <w:rPr>
          <w:rFonts w:ascii="Segoe UI" w:hAnsi="Segoe UI" w:cs="Segoe UI"/>
          <w:noProof/>
          <w:color w:val="000000" w:themeColor="text1"/>
          <w:sz w:val="52"/>
          <w:szCs w:val="52"/>
          <w:shd w:val="clear" w:color="auto" w:fill="FFFFFF"/>
        </w:rPr>
        <w:drawing>
          <wp:inline distT="0" distB="0" distL="0" distR="0">
            <wp:extent cx="6639852" cy="5687219"/>
            <wp:effectExtent l="0" t="0" r="889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5F3A7A" w:rsidRDefault="005F3A7A" w:rsidP="005F3A7A">
      <w:pPr>
        <w:ind w:left="4248" w:firstLine="708"/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>Delete</w:t>
      </w:r>
      <w:r w:rsidRPr="00AA0266"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>:</w:t>
      </w: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5F3A7A" w:rsidP="005F3A7A">
      <w:pPr>
        <w:jc w:val="center"/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>
            <wp:extent cx="6658904" cy="5706271"/>
            <wp:effectExtent l="0" t="0" r="889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CE1896" w:rsidRDefault="00CE1896" w:rsidP="00CE1896">
      <w:pPr>
        <w:tabs>
          <w:tab w:val="left" w:pos="200"/>
        </w:tabs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</w:pPr>
      <w:r>
        <w:rPr>
          <w:rFonts w:ascii="Segoe UI" w:hAnsi="Segoe UI" w:cs="Segoe UI"/>
          <w:lang w:val="en-ZA"/>
        </w:rPr>
        <w:tab/>
      </w:r>
      <w:r>
        <w:rPr>
          <w:rFonts w:ascii="Segoe UI" w:hAnsi="Segoe UI" w:cs="Segoe UI"/>
          <w:lang w:val="en-ZA"/>
        </w:rPr>
        <w:tab/>
      </w:r>
      <w:r>
        <w:rPr>
          <w:rFonts w:ascii="Segoe UI" w:hAnsi="Segoe UI" w:cs="Segoe UI"/>
          <w:lang w:val="en-ZA"/>
        </w:rPr>
        <w:tab/>
      </w:r>
      <w:r>
        <w:rPr>
          <w:rFonts w:ascii="Segoe UI" w:hAnsi="Segoe UI" w:cs="Segoe UI"/>
          <w:lang w:val="en-ZA"/>
        </w:rPr>
        <w:tab/>
      </w:r>
      <w:r w:rsidR="005F3A7A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4.</w:t>
      </w:r>
      <w:r w:rsidR="007B25B5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Class Diagram</w:t>
      </w:r>
      <w:r w:rsidR="005F3A7A" w:rsidRPr="000003C3">
        <w:rPr>
          <w:rFonts w:ascii="Segoe UI" w:hAnsi="Segoe UI" w:cs="Segoe UI"/>
          <w:color w:val="C0504D" w:themeColor="accent2"/>
          <w:sz w:val="52"/>
          <w:szCs w:val="52"/>
          <w:u w:val="thick"/>
          <w:shd w:val="clear" w:color="auto" w:fill="FFFFFF"/>
        </w:rPr>
        <w:t>:</w:t>
      </w:r>
      <w:r>
        <w:rPr>
          <w:rFonts w:ascii="Segoe UI" w:hAnsi="Segoe UI" w:cs="Segoe UI"/>
          <w:lang w:val="en-ZA"/>
        </w:rPr>
        <w:tab/>
      </w:r>
      <w:r w:rsidRPr="00AA0266">
        <w:rPr>
          <w:rFonts w:ascii="Segoe UI" w:hAnsi="Segoe UI" w:cs="Segoe UI"/>
          <w:color w:val="000000" w:themeColor="text1"/>
          <w:sz w:val="52"/>
          <w:szCs w:val="52"/>
          <w:shd w:val="clear" w:color="auto" w:fill="FFFFFF"/>
        </w:rPr>
        <w:t xml:space="preserve"> </w:t>
      </w:r>
    </w:p>
    <w:p w:rsidR="007B25B5" w:rsidRPr="007B25B5" w:rsidRDefault="007B25B5" w:rsidP="007B25B5">
      <w:pPr>
        <w:tabs>
          <w:tab w:val="left" w:pos="200"/>
        </w:tabs>
        <w:rPr>
          <w:rFonts w:ascii="Segoe UI" w:hAnsi="Segoe UI" w:cs="Segoe UI"/>
          <w:color w:val="C0504D" w:themeColor="accent2"/>
          <w:sz w:val="52"/>
          <w:szCs w:val="52"/>
          <w:shd w:val="clear" w:color="auto" w:fill="FFFFFF"/>
        </w:rPr>
      </w:pPr>
    </w:p>
    <w:p w:rsidR="007B25B5" w:rsidRPr="007B25B5" w:rsidRDefault="00F84AFE" w:rsidP="007B25B5">
      <w:pPr>
        <w:tabs>
          <w:tab w:val="left" w:pos="200"/>
        </w:tabs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</w:rPr>
        <w:t xml:space="preserve">Now </w:t>
      </w:r>
      <w:r w:rsidR="007B25B5" w:rsidRPr="007B25B5"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</w:rPr>
        <w:t>we will explain the classes developed and the</w:t>
      </w:r>
      <w:r w:rsidR="007B25B5"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</w:rPr>
        <w:t xml:space="preserve"> </w:t>
      </w:r>
      <w:r w:rsidR="007B25B5" w:rsidRPr="007B25B5"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</w:rPr>
        <w:t>associated packages during the application development cycle</w:t>
      </w:r>
      <w:r>
        <w:rPr>
          <w:rFonts w:ascii="Segoe UI" w:hAnsi="Segoe UI" w:cs="Segoe UI"/>
          <w:color w:val="000000" w:themeColor="text1"/>
          <w:sz w:val="44"/>
          <w:szCs w:val="44"/>
          <w:shd w:val="clear" w:color="auto" w:fill="FFFFFF"/>
        </w:rPr>
        <w:t xml:space="preserve">  </w:t>
      </w:r>
    </w:p>
    <w:p w:rsidR="00884E79" w:rsidRPr="00F84AFE" w:rsidRDefault="00884E79" w:rsidP="002C3BBD">
      <w:pPr>
        <w:rPr>
          <w:rFonts w:ascii="Segoe UI" w:hAnsi="Segoe UI" w:cs="Segoe UI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F84AFE">
      <w:pPr>
        <w:jc w:val="center"/>
        <w:rPr>
          <w:rFonts w:ascii="Segoe UI" w:hAnsi="Segoe UI" w:cs="Segoe UI"/>
          <w:lang w:val="en-ZA"/>
        </w:rPr>
      </w:pPr>
    </w:p>
    <w:p w:rsidR="00F84AFE" w:rsidRDefault="00F84AFE" w:rsidP="00F84AFE">
      <w:pPr>
        <w:jc w:val="center"/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>
            <wp:extent cx="7316470" cy="50190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Pr="00153673" w:rsidRDefault="00153673" w:rsidP="00153673">
      <w:pPr>
        <w:jc w:val="center"/>
        <w:rPr>
          <w:rFonts w:ascii="Segoe UI" w:hAnsi="Segoe UI" w:cs="Segoe UI"/>
          <w:b/>
          <w:color w:val="E5B8B7" w:themeColor="accent2" w:themeTint="66"/>
          <w:sz w:val="72"/>
          <w:szCs w:val="72"/>
          <w:lang w:val="en-ZA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53673">
        <w:rPr>
          <w:rFonts w:ascii="Segoe UI" w:hAnsi="Segoe UI" w:cs="Segoe UI"/>
          <w:b/>
          <w:color w:val="E5B8B7" w:themeColor="accent2" w:themeTint="66"/>
          <w:sz w:val="72"/>
          <w:szCs w:val="72"/>
          <w:lang w:val="en-ZA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Conclusion</w:t>
      </w: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Pr="00153673" w:rsidRDefault="00153673" w:rsidP="00153673">
      <w:pPr>
        <w:rPr>
          <w:rFonts w:ascii="Segoe UI" w:hAnsi="Segoe UI" w:cs="Segoe UI"/>
          <w:sz w:val="56"/>
          <w:szCs w:val="56"/>
          <w:lang w:val="en-ZA"/>
        </w:rPr>
      </w:pPr>
      <w:r w:rsidRPr="00153673">
        <w:rPr>
          <w:rFonts w:ascii="Segoe UI" w:hAnsi="Segoe UI" w:cs="Segoe UI"/>
          <w:sz w:val="56"/>
          <w:szCs w:val="56"/>
          <w:lang w:val="en-ZA"/>
        </w:rPr>
        <w:t>In this chapter we have presented the different diagrams defined by</w:t>
      </w:r>
      <w:r>
        <w:rPr>
          <w:rFonts w:ascii="Segoe UI" w:hAnsi="Segoe UI" w:cs="Segoe UI"/>
          <w:sz w:val="56"/>
          <w:szCs w:val="56"/>
          <w:lang w:val="en-ZA"/>
        </w:rPr>
        <w:t xml:space="preserve"> </w:t>
      </w:r>
      <w:r w:rsidRPr="00153673">
        <w:rPr>
          <w:rFonts w:ascii="Segoe UI" w:hAnsi="Segoe UI" w:cs="Segoe UI"/>
          <w:sz w:val="56"/>
          <w:szCs w:val="56"/>
          <w:lang w:val="en-ZA"/>
        </w:rPr>
        <w:t>UML which made it possible to understand the needs of the system to be developed as well as the different interactions between the objects participating in its</w:t>
      </w:r>
      <w:r w:rsidR="002A1B72">
        <w:rPr>
          <w:rFonts w:ascii="Segoe UI" w:hAnsi="Segoe UI" w:cs="Segoe UI"/>
          <w:sz w:val="56"/>
          <w:szCs w:val="56"/>
          <w:lang w:val="en-ZA"/>
        </w:rPr>
        <w:t xml:space="preserve"> </w:t>
      </w:r>
      <w:r w:rsidRPr="00153673">
        <w:rPr>
          <w:rFonts w:ascii="Segoe UI" w:hAnsi="Segoe UI" w:cs="Segoe UI"/>
          <w:sz w:val="56"/>
          <w:szCs w:val="56"/>
          <w:lang w:val="en-ZA"/>
        </w:rPr>
        <w:t>functioning, which will facilitate the implementation and coding phase</w:t>
      </w:r>
      <w:r w:rsidR="002A1B72">
        <w:rPr>
          <w:rFonts w:ascii="Segoe UI" w:hAnsi="Segoe UI" w:cs="Segoe UI"/>
          <w:sz w:val="56"/>
          <w:szCs w:val="56"/>
          <w:lang w:val="en-ZA"/>
        </w:rPr>
        <w:t>.</w:t>
      </w: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Default="00884E79" w:rsidP="002C3BBD">
      <w:pPr>
        <w:rPr>
          <w:rFonts w:ascii="Segoe UI" w:hAnsi="Segoe UI" w:cs="Segoe UI"/>
          <w:lang w:val="en-ZA"/>
        </w:rPr>
      </w:pPr>
    </w:p>
    <w:p w:rsidR="00884E79" w:rsidRPr="002C3BBD" w:rsidRDefault="00884E79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Default="002C3BBD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C3BBD">
      <w:pPr>
        <w:rPr>
          <w:rFonts w:ascii="Segoe UI" w:hAnsi="Segoe UI" w:cs="Segoe UI"/>
          <w:lang w:val="en-ZA"/>
        </w:rPr>
      </w:pPr>
    </w:p>
    <w:p w:rsidR="002A1B72" w:rsidRDefault="002A1B72" w:rsidP="002A1B72">
      <w:pPr>
        <w:jc w:val="center"/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4259"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Chapter </w:t>
      </w:r>
      <w:r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34259">
        <w:rPr>
          <w:color w:val="00B0F0"/>
          <w:sz w:val="72"/>
          <w:szCs w:val="72"/>
          <w:lang w:val="en-Z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bookmarkStart w:id="26" w:name="_Hlk8570026"/>
      <w:r>
        <w:rPr>
          <w:color w:val="00B0F0"/>
          <w:sz w:val="72"/>
          <w:szCs w:val="72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Realization and solution </w:t>
      </w:r>
      <w:bookmarkEnd w:id="26"/>
    </w:p>
    <w:p w:rsidR="002A1B72" w:rsidRPr="002C3BBD" w:rsidRDefault="002A1B72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Pr="002C3BBD" w:rsidRDefault="002C3BBD" w:rsidP="002C3BBD">
      <w:pPr>
        <w:rPr>
          <w:rFonts w:ascii="Segoe UI" w:hAnsi="Segoe UI" w:cs="Segoe UI"/>
          <w:lang w:val="en-ZA"/>
        </w:rPr>
      </w:pPr>
    </w:p>
    <w:p w:rsidR="002C3BBD" w:rsidRDefault="004E727F" w:rsidP="002C3BBD">
      <w:pPr>
        <w:rPr>
          <w:rFonts w:ascii="Segoe UI" w:hAnsi="Segoe UI" w:cs="Segoe UI"/>
          <w:lang w:val="en-ZA"/>
        </w:rPr>
      </w:pPr>
      <w:r>
        <w:rPr>
          <w:rFonts w:ascii="Segoe UI" w:hAnsi="Segoe UI" w:cs="Segoe UI"/>
          <w:noProof/>
          <w:lang w:val="en-ZA"/>
        </w:rPr>
        <w:drawing>
          <wp:inline distT="0" distB="0" distL="0" distR="0" wp14:anchorId="14CC2519" wp14:editId="76B7F9CF">
            <wp:extent cx="3568700" cy="2323506"/>
            <wp:effectExtent l="0" t="0" r="0" b="63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7848" cy="23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4E727F" w:rsidRDefault="004E727F" w:rsidP="002C3BBD">
      <w:pPr>
        <w:rPr>
          <w:rFonts w:ascii="Segoe UI" w:hAnsi="Segoe UI" w:cs="Segoe UI"/>
          <w:lang w:val="en-ZA"/>
        </w:rPr>
      </w:pPr>
    </w:p>
    <w:p w:rsidR="00F44943" w:rsidRDefault="00F44943" w:rsidP="00F44943">
      <w:pPr>
        <w:jc w:val="center"/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74D0"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Introduction: </w:t>
      </w:r>
    </w:p>
    <w:p w:rsidR="00F44943" w:rsidRDefault="00F44943" w:rsidP="00F44943">
      <w:pPr>
        <w:jc w:val="center"/>
        <w:rPr>
          <w:rFonts w:ascii="Segoe UI" w:hAnsi="Segoe UI" w:cs="Segoe UI"/>
          <w:b/>
          <w:color w:val="4BACC6" w:themeColor="accent5"/>
          <w:sz w:val="56"/>
          <w:szCs w:val="56"/>
          <w:shd w:val="clear" w:color="auto" w:fill="FFFFFF"/>
          <w:lang w:val="en-Z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44943" w:rsidRPr="001E74D0" w:rsidRDefault="00F44943" w:rsidP="00F44943">
      <w:pPr>
        <w:tabs>
          <w:tab w:val="left" w:pos="200"/>
        </w:tabs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4943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chapter is the last part of the report. It aims to expose the work done. </w:t>
      </w:r>
      <w:r w:rsidR="00FC7C7A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which we </w:t>
      </w:r>
      <w:r w:rsidRPr="00F44943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will present the material environment of the project as well as the development tools </w:t>
      </w:r>
      <w:r w:rsidR="00FC7C7A" w:rsidRPr="00F44943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used,</w:t>
      </w:r>
      <w:r w:rsidR="00FC7C7A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</w:t>
      </w:r>
      <w:r w:rsidRPr="00F44943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then show the different screenshots illustrating the features of the application</w:t>
      </w:r>
      <w:r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will </w:t>
      </w:r>
      <w:r w:rsidRPr="001E74D0"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present in this chapter the design part of the project. </w:t>
      </w:r>
    </w:p>
    <w:p w:rsidR="004E727F" w:rsidRDefault="00F44943" w:rsidP="00F44943">
      <w:pPr>
        <w:tabs>
          <w:tab w:val="left" w:pos="200"/>
        </w:tabs>
        <w:rPr>
          <w:rFonts w:ascii="Segoe UI" w:hAnsi="Segoe UI" w:cs="Segoe UI"/>
          <w:lang w:val="en-ZA"/>
        </w:rPr>
      </w:pPr>
      <w:r>
        <w:rPr>
          <w:rFonts w:ascii="Segoe UI" w:hAnsi="Segoe UI" w:cs="Segoe UI"/>
          <w:color w:val="000000" w:themeColor="text1"/>
          <w:sz w:val="40"/>
          <w:szCs w:val="40"/>
          <w:shd w:val="clear" w:color="auto" w:fill="FFFFFF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D127A" w:rsidRDefault="00E16B7D" w:rsidP="009D127A">
      <w:pPr>
        <w:ind w:left="2124" w:firstLine="708"/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</w:pPr>
      <w:bookmarkStart w:id="27" w:name="_Hlk8563788"/>
      <w:r w:rsidRPr="00E16B7D"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>1.Working</w:t>
      </w:r>
      <w:r w:rsidR="00FC7C7A" w:rsidRPr="00E16B7D"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 xml:space="preserve"> </w:t>
      </w:r>
      <w:r w:rsidRPr="00E16B7D"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>E</w:t>
      </w:r>
      <w:r w:rsidR="00FC7C7A" w:rsidRPr="00E16B7D"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>nvironment</w:t>
      </w:r>
      <w:bookmarkStart w:id="28" w:name="_Hlk8562643"/>
    </w:p>
    <w:bookmarkEnd w:id="27"/>
    <w:p w:rsidR="009D127A" w:rsidRDefault="009D127A" w:rsidP="009D127A">
      <w:pPr>
        <w:ind w:left="2124" w:firstLine="708"/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</w:pPr>
    </w:p>
    <w:p w:rsidR="00E16B7D" w:rsidRPr="009D127A" w:rsidRDefault="00E16B7D" w:rsidP="009D127A">
      <w:pPr>
        <w:ind w:left="2832" w:firstLine="708"/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</w:pPr>
      <w:r w:rsidRPr="000237D9">
        <w:rPr>
          <w:rFonts w:ascii="Segoe UI" w:hAnsi="Segoe UI" w:cs="Segoe UI"/>
          <w:color w:val="E36C0A" w:themeColor="accent6" w:themeShade="BF"/>
          <w:sz w:val="36"/>
          <w:szCs w:val="36"/>
          <w:lang w:val="en-ZA"/>
        </w:rPr>
        <w:t>Languages</w:t>
      </w:r>
      <w:r w:rsidRPr="00EF12A6">
        <w:rPr>
          <w:rFonts w:ascii="Segoe UI" w:hAnsi="Segoe UI" w:cs="Segoe UI"/>
          <w:sz w:val="36"/>
          <w:szCs w:val="36"/>
          <w:lang w:val="en-ZA"/>
        </w:rPr>
        <w:t xml:space="preserve"> used</w:t>
      </w:r>
      <w:r w:rsidR="00EF12A6" w:rsidRPr="00EF12A6">
        <w:rPr>
          <w:rFonts w:ascii="Segoe UI" w:hAnsi="Segoe UI" w:cs="Segoe UI"/>
          <w:sz w:val="36"/>
          <w:szCs w:val="36"/>
          <w:lang w:val="en-ZA"/>
        </w:rPr>
        <w:t>:</w:t>
      </w:r>
      <w:bookmarkEnd w:id="28"/>
    </w:p>
    <w:p w:rsidR="00EF12A6" w:rsidRDefault="00EF12A6" w:rsidP="00EF12A6">
      <w:pPr>
        <w:pStyle w:val="Paragraphedeliste"/>
        <w:numPr>
          <w:ilvl w:val="0"/>
          <w:numId w:val="14"/>
        </w:num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Java Language</w:t>
      </w:r>
    </w:p>
    <w:p w:rsidR="00EF12A6" w:rsidRDefault="00EF12A6" w:rsidP="00EF12A6">
      <w:pPr>
        <w:pStyle w:val="Paragraphedeliste"/>
        <w:numPr>
          <w:ilvl w:val="0"/>
          <w:numId w:val="14"/>
        </w:num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S</w:t>
      </w:r>
      <w:r w:rsidR="008C5B8F">
        <w:rPr>
          <w:rFonts w:ascii="Segoe UI" w:hAnsi="Segoe UI" w:cs="Segoe UI"/>
          <w:sz w:val="36"/>
          <w:szCs w:val="36"/>
          <w:lang w:val="en-ZA"/>
        </w:rPr>
        <w:t>QL</w:t>
      </w:r>
      <w:r>
        <w:rPr>
          <w:rFonts w:ascii="Segoe UI" w:hAnsi="Segoe UI" w:cs="Segoe UI"/>
          <w:sz w:val="36"/>
          <w:szCs w:val="36"/>
          <w:lang w:val="en-ZA"/>
        </w:rPr>
        <w:t>:</w:t>
      </w:r>
      <w:r w:rsidR="00A61409" w:rsidRPr="00A61409">
        <w:t xml:space="preserve"> </w:t>
      </w:r>
      <w:r w:rsidR="00A61409" w:rsidRPr="00A61409">
        <w:rPr>
          <w:rFonts w:ascii="Segoe UI" w:hAnsi="Segoe UI" w:cs="Segoe UI"/>
          <w:sz w:val="36"/>
          <w:szCs w:val="36"/>
          <w:lang w:val="en-ZA"/>
        </w:rPr>
        <w:t>A Database Management System</w:t>
      </w:r>
    </w:p>
    <w:p w:rsidR="000237D9" w:rsidRDefault="000237D9" w:rsidP="000237D9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color w:val="E36C0A" w:themeColor="accent6" w:themeShade="BF"/>
          <w:sz w:val="36"/>
          <w:szCs w:val="36"/>
          <w:lang w:val="en-ZA"/>
        </w:rPr>
        <w:t xml:space="preserve">                                     </w:t>
      </w:r>
      <w:bookmarkStart w:id="29" w:name="_Hlk8563066"/>
      <w:r w:rsidR="002237DE">
        <w:rPr>
          <w:rFonts w:ascii="Segoe UI" w:hAnsi="Segoe UI" w:cs="Segoe UI"/>
          <w:color w:val="E36C0A" w:themeColor="accent6" w:themeShade="BF"/>
          <w:sz w:val="36"/>
          <w:szCs w:val="36"/>
          <w:lang w:val="en-ZA"/>
        </w:rPr>
        <w:t xml:space="preserve">API Java </w:t>
      </w:r>
      <w:r w:rsidR="002237DE" w:rsidRPr="000237D9">
        <w:rPr>
          <w:rFonts w:ascii="Segoe UI" w:hAnsi="Segoe UI" w:cs="Segoe UI"/>
          <w:sz w:val="36"/>
          <w:szCs w:val="36"/>
          <w:lang w:val="en-ZA"/>
        </w:rPr>
        <w:t>used</w:t>
      </w:r>
      <w:r w:rsidRPr="000237D9">
        <w:rPr>
          <w:rFonts w:ascii="Segoe UI" w:hAnsi="Segoe UI" w:cs="Segoe UI"/>
          <w:sz w:val="36"/>
          <w:szCs w:val="36"/>
          <w:lang w:val="en-ZA"/>
        </w:rPr>
        <w:t>:</w:t>
      </w:r>
      <w:bookmarkEnd w:id="29"/>
    </w:p>
    <w:p w:rsidR="002237DE" w:rsidRDefault="002237DE" w:rsidP="000237D9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ab/>
      </w:r>
      <w:r>
        <w:rPr>
          <w:rFonts w:ascii="Segoe UI" w:hAnsi="Segoe UI" w:cs="Segoe UI"/>
          <w:sz w:val="36"/>
          <w:szCs w:val="36"/>
          <w:lang w:val="en-ZA"/>
        </w:rPr>
        <w:tab/>
      </w:r>
      <w:r w:rsidR="008C5B8F">
        <w:rPr>
          <w:rFonts w:ascii="Segoe UI" w:hAnsi="Segoe UI" w:cs="Segoe UI"/>
          <w:sz w:val="36"/>
          <w:szCs w:val="36"/>
          <w:lang w:val="en-ZA"/>
        </w:rPr>
        <w:t>1-Java.awt. *</w:t>
      </w:r>
    </w:p>
    <w:p w:rsidR="008C5B8F" w:rsidRDefault="005A1B18" w:rsidP="008C5B8F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ab/>
      </w:r>
      <w:r>
        <w:rPr>
          <w:rFonts w:ascii="Segoe UI" w:hAnsi="Segoe UI" w:cs="Segoe UI"/>
          <w:sz w:val="36"/>
          <w:szCs w:val="36"/>
          <w:lang w:val="en-ZA"/>
        </w:rPr>
        <w:tab/>
        <w:t>2-</w:t>
      </w:r>
      <w:r w:rsidR="008C5B8F">
        <w:rPr>
          <w:rFonts w:ascii="Segoe UI" w:hAnsi="Segoe UI" w:cs="Segoe UI"/>
          <w:sz w:val="36"/>
          <w:szCs w:val="36"/>
          <w:lang w:val="en-ZA"/>
        </w:rPr>
        <w:t>Javax.Swing. *</w:t>
      </w:r>
    </w:p>
    <w:p w:rsidR="008C5B8F" w:rsidRDefault="008C5B8F" w:rsidP="008C5B8F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   </w:t>
      </w:r>
      <w:r>
        <w:rPr>
          <w:rFonts w:ascii="Segoe UI" w:hAnsi="Segoe UI" w:cs="Segoe UI"/>
          <w:sz w:val="36"/>
          <w:szCs w:val="36"/>
          <w:lang w:val="en-ZA"/>
        </w:rPr>
        <w:tab/>
      </w:r>
      <w:r>
        <w:rPr>
          <w:rFonts w:ascii="Segoe UI" w:hAnsi="Segoe UI" w:cs="Segoe UI"/>
          <w:sz w:val="36"/>
          <w:szCs w:val="36"/>
          <w:lang w:val="en-ZA"/>
        </w:rPr>
        <w:tab/>
        <w:t>3-Java.sql. *</w:t>
      </w:r>
    </w:p>
    <w:p w:rsidR="008C5B8F" w:rsidRDefault="008C5B8F" w:rsidP="008C5B8F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ab/>
      </w:r>
      <w:r>
        <w:rPr>
          <w:rFonts w:ascii="Segoe UI" w:hAnsi="Segoe UI" w:cs="Segoe UI"/>
          <w:sz w:val="36"/>
          <w:szCs w:val="36"/>
          <w:lang w:val="en-ZA"/>
        </w:rPr>
        <w:tab/>
        <w:t>4-java.util.*</w:t>
      </w:r>
    </w:p>
    <w:p w:rsidR="008C5B8F" w:rsidRPr="008C5B8F" w:rsidRDefault="008C5B8F" w:rsidP="008C5B8F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ab/>
        <w:t xml:space="preserve">      5- com.mysql.jdbc.connection</w:t>
      </w:r>
    </w:p>
    <w:p w:rsidR="005A1B18" w:rsidRPr="008C5B8F" w:rsidRDefault="008C5B8F" w:rsidP="008C5B8F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</w:t>
      </w:r>
    </w:p>
    <w:p w:rsidR="002237DE" w:rsidRDefault="00965BBC" w:rsidP="000237D9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 xml:space="preserve">                                     </w:t>
      </w:r>
      <w:r>
        <w:rPr>
          <w:rFonts w:ascii="Segoe UI" w:hAnsi="Segoe UI" w:cs="Segoe UI"/>
          <w:color w:val="E36C0A" w:themeColor="accent6" w:themeShade="BF"/>
          <w:sz w:val="36"/>
          <w:szCs w:val="36"/>
          <w:lang w:val="en-ZA"/>
        </w:rPr>
        <w:t xml:space="preserve">JDK </w:t>
      </w:r>
      <w:r w:rsidRPr="000237D9">
        <w:rPr>
          <w:rFonts w:ascii="Segoe UI" w:hAnsi="Segoe UI" w:cs="Segoe UI"/>
          <w:sz w:val="36"/>
          <w:szCs w:val="36"/>
          <w:lang w:val="en-ZA"/>
        </w:rPr>
        <w:t>used:</w:t>
      </w:r>
    </w:p>
    <w:p w:rsidR="00965BBC" w:rsidRPr="00965BBC" w:rsidRDefault="00F10BBE" w:rsidP="00965BBC">
      <w:pPr>
        <w:pStyle w:val="Paragraphedeliste"/>
        <w:numPr>
          <w:ilvl w:val="0"/>
          <w:numId w:val="18"/>
        </w:num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  <w:r>
        <w:rPr>
          <w:rFonts w:ascii="Segoe UI" w:hAnsi="Segoe UI" w:cs="Segoe UI"/>
          <w:sz w:val="36"/>
          <w:szCs w:val="36"/>
          <w:lang w:val="en-ZA"/>
        </w:rPr>
        <w:t>JDK</w:t>
      </w:r>
      <w:r w:rsidRPr="00F10BBE">
        <w:rPr>
          <w:rFonts w:ascii="Segoe UI" w:hAnsi="Segoe UI" w:cs="Segoe UI"/>
          <w:sz w:val="36"/>
          <w:szCs w:val="36"/>
          <w:lang w:val="en-ZA"/>
        </w:rPr>
        <w:t xml:space="preserve"> 1.8.0.201</w:t>
      </w:r>
      <w:r>
        <w:rPr>
          <w:rFonts w:ascii="Segoe UI" w:hAnsi="Segoe UI" w:cs="Segoe UI"/>
          <w:sz w:val="36"/>
          <w:szCs w:val="36"/>
          <w:lang w:val="en-ZA"/>
        </w:rPr>
        <w:t xml:space="preserve"> </w:t>
      </w:r>
    </w:p>
    <w:p w:rsidR="002237DE" w:rsidRDefault="002237DE" w:rsidP="000237D9">
      <w:pPr>
        <w:tabs>
          <w:tab w:val="left" w:pos="4380"/>
        </w:tabs>
        <w:rPr>
          <w:rFonts w:ascii="Segoe UI" w:hAnsi="Segoe UI" w:cs="Segoe UI"/>
          <w:sz w:val="36"/>
          <w:szCs w:val="36"/>
          <w:lang w:val="en-ZA"/>
        </w:rPr>
      </w:pPr>
    </w:p>
    <w:p w:rsidR="00F0228F" w:rsidRDefault="00F0228F" w:rsidP="00470A01">
      <w:pPr>
        <w:ind w:left="2124" w:firstLine="708"/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</w:pPr>
      <w:r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lastRenderedPageBreak/>
        <w:t>2</w:t>
      </w:r>
      <w:r w:rsidRPr="00E16B7D"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>.</w:t>
      </w:r>
      <w:r w:rsidR="00FD5966"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>Interfaces:</w:t>
      </w:r>
      <w:r>
        <w:rPr>
          <w:rFonts w:ascii="Segoe UI" w:hAnsi="Segoe UI" w:cs="Segoe UI"/>
          <w:color w:val="943634" w:themeColor="accent2" w:themeShade="BF"/>
          <w:sz w:val="52"/>
          <w:szCs w:val="52"/>
          <w:u w:val="thick"/>
          <w:lang w:val="en-ZA"/>
        </w:rPr>
        <w:t xml:space="preserve"> </w:t>
      </w: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2237DE" w:rsidRDefault="00E5209A" w:rsidP="002237DE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color w:val="000000" w:themeColor="text1"/>
          <w:sz w:val="56"/>
          <w:szCs w:val="56"/>
          <w:lang w:val="en-ZA"/>
        </w:rPr>
        <w:t xml:space="preserve">          </w:t>
      </w:r>
      <w:r>
        <w:rPr>
          <w:rFonts w:ascii="Segoe UI" w:hAnsi="Segoe UI" w:cs="Segoe UI"/>
          <w:color w:val="1F497D" w:themeColor="text2"/>
          <w:sz w:val="56"/>
          <w:szCs w:val="56"/>
          <w:lang w:val="en-ZA"/>
        </w:rPr>
        <w:t>Authentication</w:t>
      </w:r>
      <w:r w:rsidRPr="00E5209A">
        <w:rPr>
          <w:rFonts w:ascii="Segoe UI" w:hAnsi="Segoe UI" w:cs="Segoe UI"/>
          <w:color w:val="1F497D" w:themeColor="text2"/>
          <w:sz w:val="56"/>
          <w:szCs w:val="56"/>
          <w:lang w:val="en-ZA"/>
        </w:rPr>
        <w:t xml:space="preserve"> space:</w:t>
      </w: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  <w:r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  <w:drawing>
          <wp:inline distT="0" distB="0" distL="0" distR="0" wp14:anchorId="0332A04F" wp14:editId="483C9EEF">
            <wp:extent cx="6286500" cy="46767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8732945_2142162385880338_6253067496409006080_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8C5B8F" w:rsidP="008C5B8F">
      <w:pPr>
        <w:tabs>
          <w:tab w:val="left" w:pos="660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  <w:r>
        <w:rPr>
          <w:rFonts w:ascii="Segoe UI" w:hAnsi="Segoe UI" w:cs="Segoe UI"/>
          <w:color w:val="000000" w:themeColor="text1"/>
          <w:sz w:val="56"/>
          <w:szCs w:val="56"/>
          <w:lang w:val="en-ZA"/>
        </w:rPr>
        <w:tab/>
      </w:r>
      <w:r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  <w:drawing>
          <wp:inline distT="0" distB="0" distL="0" distR="0">
            <wp:extent cx="6267450" cy="46863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0334281_400495670678626_6686763102001692672_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bookmarkStart w:id="30" w:name="_Hlk8567567"/>
      <w:r w:rsidRPr="00E5209A">
        <w:rPr>
          <w:rFonts w:ascii="Segoe UI" w:hAnsi="Segoe UI" w:cs="Segoe UI"/>
          <w:color w:val="1F497D" w:themeColor="text2"/>
          <w:sz w:val="56"/>
          <w:szCs w:val="56"/>
          <w:lang w:val="en-ZA"/>
        </w:rPr>
        <w:lastRenderedPageBreak/>
        <w:t xml:space="preserve">Student Space: </w:t>
      </w:r>
    </w:p>
    <w:bookmarkEnd w:id="30"/>
    <w:p w:rsidR="002A27BD" w:rsidRDefault="002A27BD" w:rsidP="002237DE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</w:p>
    <w:p w:rsidR="002A27BD" w:rsidRDefault="002A27BD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  <w:r>
        <w:rPr>
          <w:rFonts w:ascii="Segoe UI" w:hAnsi="Segoe UI" w:cs="Segoe UI"/>
          <w:color w:val="1F497D" w:themeColor="text2"/>
          <w:sz w:val="56"/>
          <w:szCs w:val="56"/>
          <w:lang w:val="en-ZA"/>
        </w:rPr>
        <w:br/>
      </w:r>
    </w:p>
    <w:p w:rsidR="00E5209A" w:rsidRDefault="008C5B8F" w:rsidP="002A27BD">
      <w:pPr>
        <w:tabs>
          <w:tab w:val="left" w:pos="4380"/>
        </w:tabs>
        <w:jc w:val="center"/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  <w:r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  <w:drawing>
          <wp:inline distT="0" distB="0" distL="0" distR="0">
            <wp:extent cx="7316470" cy="4986655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E5209A" w:rsidRDefault="00E5209A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2A27BD" w:rsidRDefault="002A27BD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2A27BD" w:rsidRDefault="002A27BD" w:rsidP="002237DE">
      <w:pPr>
        <w:tabs>
          <w:tab w:val="left" w:pos="4380"/>
        </w:tabs>
        <w:rPr>
          <w:rFonts w:ascii="Segoe UI" w:hAnsi="Segoe UI" w:cs="Segoe UI"/>
          <w:color w:val="000000" w:themeColor="text1"/>
          <w:sz w:val="56"/>
          <w:szCs w:val="56"/>
          <w:lang w:val="en-ZA"/>
        </w:rPr>
      </w:pPr>
    </w:p>
    <w:p w:rsidR="002A27BD" w:rsidRDefault="002A27BD" w:rsidP="002237DE">
      <w:pPr>
        <w:tabs>
          <w:tab w:val="left" w:pos="4380"/>
        </w:tabs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</w:pPr>
    </w:p>
    <w:p w:rsidR="002A27BD" w:rsidRDefault="002A27BD" w:rsidP="002237DE">
      <w:pPr>
        <w:tabs>
          <w:tab w:val="left" w:pos="4380"/>
        </w:tabs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</w:pPr>
    </w:p>
    <w:p w:rsidR="002A27BD" w:rsidRDefault="008C5B8F" w:rsidP="002237DE">
      <w:pPr>
        <w:tabs>
          <w:tab w:val="left" w:pos="4380"/>
        </w:tabs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</w:pPr>
      <w:r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  <w:drawing>
          <wp:inline distT="0" distB="0" distL="0" distR="0">
            <wp:extent cx="7316470" cy="5007610"/>
            <wp:effectExtent l="0" t="0" r="0" b="254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BD" w:rsidRPr="002A27BD" w:rsidRDefault="002A27BD" w:rsidP="002A27BD">
      <w:pPr>
        <w:rPr>
          <w:rFonts w:ascii="Segoe UI" w:hAnsi="Segoe UI" w:cs="Segoe UI"/>
          <w:sz w:val="56"/>
          <w:szCs w:val="56"/>
          <w:lang w:val="en-ZA"/>
        </w:rPr>
      </w:pPr>
    </w:p>
    <w:p w:rsidR="002A27BD" w:rsidRDefault="002A27BD" w:rsidP="002A27BD">
      <w:pPr>
        <w:rPr>
          <w:rFonts w:ascii="Segoe UI" w:hAnsi="Segoe UI" w:cs="Segoe UI"/>
          <w:noProof/>
          <w:color w:val="000000" w:themeColor="text1"/>
          <w:sz w:val="56"/>
          <w:szCs w:val="56"/>
          <w:lang w:val="en-ZA"/>
        </w:rPr>
      </w:pPr>
    </w:p>
    <w:p w:rsidR="002A27BD" w:rsidRDefault="002A27BD" w:rsidP="002A27BD">
      <w:pPr>
        <w:tabs>
          <w:tab w:val="left" w:pos="7360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sz w:val="56"/>
          <w:szCs w:val="56"/>
          <w:lang w:val="en-ZA"/>
        </w:rPr>
        <w:tab/>
      </w:r>
    </w:p>
    <w:p w:rsidR="002A27BD" w:rsidRDefault="002A27BD" w:rsidP="002A27BD">
      <w:pPr>
        <w:tabs>
          <w:tab w:val="left" w:pos="7360"/>
        </w:tabs>
        <w:rPr>
          <w:rFonts w:ascii="Segoe UI" w:hAnsi="Segoe UI" w:cs="Segoe UI"/>
          <w:sz w:val="56"/>
          <w:szCs w:val="56"/>
          <w:lang w:val="en-ZA"/>
        </w:rPr>
      </w:pPr>
    </w:p>
    <w:p w:rsidR="002A27BD" w:rsidRDefault="002A27BD" w:rsidP="002A27BD">
      <w:pPr>
        <w:tabs>
          <w:tab w:val="left" w:pos="7360"/>
        </w:tabs>
        <w:rPr>
          <w:rFonts w:ascii="Segoe UI" w:hAnsi="Segoe UI" w:cs="Segoe UI"/>
          <w:sz w:val="56"/>
          <w:szCs w:val="56"/>
          <w:lang w:val="en-ZA"/>
        </w:rPr>
      </w:pPr>
    </w:p>
    <w:p w:rsidR="002A27BD" w:rsidRDefault="002A27BD" w:rsidP="002A27BD">
      <w:pPr>
        <w:tabs>
          <w:tab w:val="left" w:pos="7360"/>
        </w:tabs>
        <w:rPr>
          <w:rFonts w:ascii="Segoe UI" w:hAnsi="Segoe UI" w:cs="Segoe UI"/>
          <w:sz w:val="56"/>
          <w:szCs w:val="56"/>
          <w:lang w:val="en-ZA"/>
        </w:rPr>
      </w:pPr>
    </w:p>
    <w:p w:rsidR="002A27BD" w:rsidRDefault="002A27BD" w:rsidP="002A27BD">
      <w:pPr>
        <w:tabs>
          <w:tab w:val="left" w:pos="7360"/>
        </w:tabs>
        <w:rPr>
          <w:rFonts w:ascii="Segoe UI" w:hAnsi="Segoe UI" w:cs="Segoe UI"/>
          <w:sz w:val="56"/>
          <w:szCs w:val="56"/>
          <w:lang w:val="en-ZA"/>
        </w:rPr>
      </w:pPr>
    </w:p>
    <w:p w:rsidR="0048129F" w:rsidRDefault="0048129F" w:rsidP="002A27BD">
      <w:pPr>
        <w:tabs>
          <w:tab w:val="left" w:pos="736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48129F" w:rsidRDefault="0048129F" w:rsidP="002A27BD">
      <w:pPr>
        <w:tabs>
          <w:tab w:val="left" w:pos="736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2A27BD" w:rsidRDefault="008C5B8F" w:rsidP="002A27BD">
      <w:pPr>
        <w:tabs>
          <w:tab w:val="left" w:pos="7360"/>
        </w:tabs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501904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sz w:val="56"/>
          <w:szCs w:val="56"/>
          <w:lang w:val="en-ZA"/>
        </w:rPr>
        <w:tab/>
      </w: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</w:p>
    <w:p w:rsidR="0048129F" w:rsidRDefault="0048129F" w:rsidP="0048129F">
      <w:pPr>
        <w:tabs>
          <w:tab w:val="left" w:pos="892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8129F">
      <w:pPr>
        <w:tabs>
          <w:tab w:val="left" w:pos="892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48129F" w:rsidRDefault="008C5B8F" w:rsidP="0048129F">
      <w:pPr>
        <w:tabs>
          <w:tab w:val="left" w:pos="8920"/>
        </w:tabs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lastRenderedPageBreak/>
        <w:drawing>
          <wp:inline distT="0" distB="0" distL="0" distR="0">
            <wp:extent cx="7316470" cy="5005070"/>
            <wp:effectExtent l="0" t="0" r="0" b="50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sz w:val="56"/>
          <w:szCs w:val="56"/>
          <w:lang w:val="en-ZA"/>
        </w:rPr>
        <w:tab/>
      </w: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Default="00446A44" w:rsidP="00446A44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color w:val="1F497D" w:themeColor="text2"/>
          <w:sz w:val="56"/>
          <w:szCs w:val="56"/>
          <w:lang w:val="en-ZA"/>
        </w:rPr>
        <w:t xml:space="preserve">                </w:t>
      </w: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color w:val="1F497D" w:themeColor="text2"/>
          <w:sz w:val="56"/>
          <w:szCs w:val="56"/>
          <w:lang w:val="en-ZA"/>
        </w:rPr>
        <w:lastRenderedPageBreak/>
        <w:t xml:space="preserve"> Professor </w:t>
      </w:r>
      <w:r w:rsidRPr="00E5209A">
        <w:rPr>
          <w:rFonts w:ascii="Segoe UI" w:hAnsi="Segoe UI" w:cs="Segoe UI"/>
          <w:color w:val="1F497D" w:themeColor="text2"/>
          <w:sz w:val="56"/>
          <w:szCs w:val="56"/>
          <w:lang w:val="en-ZA"/>
        </w:rPr>
        <w:t xml:space="preserve">Space: </w:t>
      </w: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</w:pPr>
    </w:p>
    <w:p w:rsidR="00446A44" w:rsidRDefault="008C5B8F" w:rsidP="00446A44">
      <w:pPr>
        <w:tabs>
          <w:tab w:val="left" w:pos="4380"/>
        </w:tabs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  <w:drawing>
          <wp:inline distT="0" distB="0" distL="0" distR="0">
            <wp:extent cx="7316470" cy="497967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644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8C5B8F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497522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8C5B8F" w:rsidRDefault="00446A44" w:rsidP="00446A44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color w:val="1F497D" w:themeColor="text2"/>
          <w:sz w:val="56"/>
          <w:szCs w:val="56"/>
          <w:lang w:val="en-ZA"/>
        </w:rPr>
        <w:tab/>
      </w: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color w:val="1F497D" w:themeColor="text2"/>
          <w:sz w:val="56"/>
          <w:szCs w:val="56"/>
          <w:lang w:val="en-ZA"/>
        </w:rPr>
        <w:lastRenderedPageBreak/>
        <w:t xml:space="preserve">Employee </w:t>
      </w:r>
      <w:r w:rsidRPr="00E5209A">
        <w:rPr>
          <w:rFonts w:ascii="Segoe UI" w:hAnsi="Segoe UI" w:cs="Segoe UI"/>
          <w:color w:val="1F497D" w:themeColor="text2"/>
          <w:sz w:val="56"/>
          <w:szCs w:val="56"/>
          <w:lang w:val="en-ZA"/>
        </w:rPr>
        <w:t>Space:</w:t>
      </w:r>
    </w:p>
    <w:p w:rsidR="00446A44" w:rsidRDefault="00446A44" w:rsidP="00446A44">
      <w:pPr>
        <w:tabs>
          <w:tab w:val="left" w:pos="4380"/>
        </w:tabs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</w:pPr>
    </w:p>
    <w:p w:rsidR="008C5B8F" w:rsidRDefault="008C5B8F" w:rsidP="00446A44">
      <w:pPr>
        <w:tabs>
          <w:tab w:val="left" w:pos="4380"/>
        </w:tabs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</w:pPr>
    </w:p>
    <w:p w:rsidR="00446A44" w:rsidRDefault="008C5B8F" w:rsidP="00446A44">
      <w:pPr>
        <w:tabs>
          <w:tab w:val="left" w:pos="4380"/>
        </w:tabs>
        <w:rPr>
          <w:rFonts w:ascii="Segoe UI" w:hAnsi="Segoe UI" w:cs="Segoe UI"/>
          <w:color w:val="1F497D" w:themeColor="text2"/>
          <w:sz w:val="56"/>
          <w:szCs w:val="56"/>
          <w:lang w:val="en-ZA"/>
        </w:rPr>
      </w:pPr>
      <w:r>
        <w:rPr>
          <w:rFonts w:ascii="Segoe UI" w:hAnsi="Segoe UI" w:cs="Segoe UI"/>
          <w:noProof/>
          <w:color w:val="1F497D" w:themeColor="text2"/>
          <w:sz w:val="56"/>
          <w:szCs w:val="56"/>
          <w:lang w:val="en-ZA"/>
        </w:rPr>
        <w:drawing>
          <wp:inline distT="0" distB="0" distL="0" distR="0">
            <wp:extent cx="7316470" cy="499808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m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8C5B8F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4989195"/>
            <wp:effectExtent l="0" t="0" r="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m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600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sz w:val="56"/>
          <w:szCs w:val="56"/>
          <w:lang w:val="en-ZA"/>
        </w:rPr>
        <w:tab/>
      </w:r>
    </w:p>
    <w:p w:rsidR="00446A44" w:rsidRDefault="00446A44" w:rsidP="00446A44">
      <w:pPr>
        <w:tabs>
          <w:tab w:val="left" w:pos="760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60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60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60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8C5B8F" w:rsidP="00446A44">
      <w:pPr>
        <w:tabs>
          <w:tab w:val="left" w:pos="7600"/>
        </w:tabs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5008245"/>
            <wp:effectExtent l="0" t="0" r="0" b="190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m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080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sz w:val="56"/>
          <w:szCs w:val="56"/>
          <w:lang w:val="en-ZA"/>
        </w:rPr>
        <w:tab/>
      </w:r>
    </w:p>
    <w:p w:rsidR="00446A44" w:rsidRDefault="00446A44" w:rsidP="00446A44">
      <w:pPr>
        <w:tabs>
          <w:tab w:val="left" w:pos="708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080"/>
        </w:tabs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08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tabs>
          <w:tab w:val="left" w:pos="7080"/>
        </w:tabs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8C5B8F" w:rsidP="00446A44">
      <w:pPr>
        <w:tabs>
          <w:tab w:val="left" w:pos="7080"/>
        </w:tabs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497586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m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P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8C5B8F" w:rsidP="00446A44">
      <w:pPr>
        <w:jc w:val="center"/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499173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m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4" w:rsidRDefault="00446A44" w:rsidP="00446A44">
      <w:pPr>
        <w:rPr>
          <w:rFonts w:ascii="Segoe UI" w:hAnsi="Segoe UI" w:cs="Segoe UI"/>
          <w:noProof/>
          <w:sz w:val="56"/>
          <w:szCs w:val="56"/>
          <w:lang w:val="en-ZA"/>
        </w:rPr>
      </w:pPr>
    </w:p>
    <w:p w:rsidR="00446A44" w:rsidRDefault="00446A44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446A44">
      <w:pPr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446A44">
      <w:pPr>
        <w:rPr>
          <w:rFonts w:ascii="Segoe UI" w:hAnsi="Segoe UI" w:cs="Segoe UI"/>
          <w:noProof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4963795"/>
            <wp:effectExtent l="0" t="0" r="0" b="825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m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8F" w:rsidRPr="008C5B8F" w:rsidRDefault="008C5B8F" w:rsidP="008C5B8F">
      <w:pPr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8C5B8F">
      <w:pPr>
        <w:rPr>
          <w:rFonts w:ascii="Segoe UI" w:hAnsi="Segoe UI" w:cs="Segoe UI"/>
          <w:noProof/>
          <w:sz w:val="56"/>
          <w:szCs w:val="56"/>
          <w:lang w:val="en-ZA"/>
        </w:rPr>
      </w:pP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sz w:val="56"/>
          <w:szCs w:val="56"/>
          <w:lang w:val="en-ZA"/>
        </w:rPr>
        <w:tab/>
      </w: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</w:p>
    <w:p w:rsidR="008C5B8F" w:rsidRPr="008C5B8F" w:rsidRDefault="008C5B8F" w:rsidP="008C5B8F">
      <w:pPr>
        <w:tabs>
          <w:tab w:val="left" w:pos="4185"/>
        </w:tabs>
        <w:rPr>
          <w:rFonts w:ascii="Segoe UI" w:hAnsi="Segoe UI" w:cs="Segoe UI"/>
          <w:sz w:val="56"/>
          <w:szCs w:val="56"/>
          <w:lang w:val="en-ZA"/>
        </w:rPr>
      </w:pPr>
      <w:r>
        <w:rPr>
          <w:rFonts w:ascii="Segoe UI" w:hAnsi="Segoe UI" w:cs="Segoe UI"/>
          <w:noProof/>
          <w:sz w:val="56"/>
          <w:szCs w:val="56"/>
          <w:lang w:val="en-ZA"/>
        </w:rPr>
        <w:drawing>
          <wp:inline distT="0" distB="0" distL="0" distR="0">
            <wp:extent cx="7316470" cy="499618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m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B8F" w:rsidRPr="008C5B8F" w:rsidSect="00DE4713">
      <w:headerReference w:type="default" r:id="rId38"/>
      <w:footerReference w:type="default" r:id="rId3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333" w:rsidRDefault="00CF4333" w:rsidP="00307692">
      <w:r>
        <w:separator/>
      </w:r>
    </w:p>
  </w:endnote>
  <w:endnote w:type="continuationSeparator" w:id="0">
    <w:p w:rsidR="00CF4333" w:rsidRDefault="00CF433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151921"/>
      <w:docPartObj>
        <w:docPartGallery w:val="Page Numbers (Bottom of Page)"/>
        <w:docPartUnique/>
      </w:docPartObj>
    </w:sdtPr>
    <w:sdtEndPr/>
    <w:sdtContent>
      <w:p w:rsidR="00EA1BA4" w:rsidRDefault="00EA1BA4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A1BA4" w:rsidRDefault="00EA1BA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333" w:rsidRDefault="00CF4333" w:rsidP="00307692">
      <w:r>
        <w:separator/>
      </w:r>
    </w:p>
  </w:footnote>
  <w:footnote w:type="continuationSeparator" w:id="0">
    <w:p w:rsidR="00CF4333" w:rsidRDefault="00CF433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768"/>
      <w:gridCol w:w="5754"/>
    </w:tblGrid>
    <w:tr w:rsidR="00EA1BA4" w:rsidRPr="00C34259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re"/>
          <w:tag w:val=""/>
          <w:id w:val="126446070"/>
          <w:placeholder>
            <w:docPart w:val="9B2E3A0C79D24028B18D7A3CF51F76D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C0504D" w:themeFill="accent2"/>
              <w:vAlign w:val="center"/>
            </w:tcPr>
            <w:p w:rsidR="00EA1BA4" w:rsidRPr="00C34259" w:rsidRDefault="00EA1BA4">
              <w:pPr>
                <w:pStyle w:val="En-tte"/>
                <w:rPr>
                  <w:caps/>
                  <w:color w:val="FFFFFF" w:themeColor="background1"/>
                  <w:sz w:val="18"/>
                  <w:szCs w:val="18"/>
                </w:rPr>
              </w:pPr>
              <w:r w:rsidRPr="00C34259">
                <w:rPr>
                  <w:caps/>
                  <w:color w:val="FFFFFF" w:themeColor="background1"/>
                  <w:sz w:val="18"/>
                  <w:szCs w:val="18"/>
                </w:rPr>
                <w:t>Class management system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 "/>
          <w:tag w:val=""/>
          <w:id w:val="-1996566397"/>
          <w:placeholder>
            <w:docPart w:val="C2C377C97B954CFDB4992C19AF0891A6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d/MM/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C0504D" w:themeFill="accent2"/>
              <w:vAlign w:val="center"/>
            </w:tcPr>
            <w:p w:rsidR="00EA1BA4" w:rsidRPr="00C34259" w:rsidRDefault="00EA1BA4">
              <w:pPr>
                <w:pStyle w:val="En-tte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 w:rsidRPr="00C34259">
                <w:rPr>
                  <w:caps/>
                  <w:color w:val="FFFFFF" w:themeColor="background1"/>
                  <w:sz w:val="18"/>
                  <w:szCs w:val="18"/>
                </w:rPr>
                <w:t>2018-2019</w:t>
              </w:r>
            </w:p>
          </w:tc>
        </w:sdtContent>
      </w:sdt>
    </w:tr>
    <w:tr w:rsidR="00EA1BA4" w:rsidRPr="00C34259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EA1BA4" w:rsidRPr="00C34259" w:rsidRDefault="00EA1BA4">
          <w:pPr>
            <w:pStyle w:val="En-tte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EA1BA4" w:rsidRPr="00C34259" w:rsidRDefault="00EA1BA4">
          <w:pPr>
            <w:pStyle w:val="En-tte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EA1BA4" w:rsidRDefault="00EA1BA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EFC"/>
    <w:multiLevelType w:val="hybridMultilevel"/>
    <w:tmpl w:val="1AB62988"/>
    <w:lvl w:ilvl="0" w:tplc="DA36CD5E">
      <w:start w:val="1"/>
      <w:numFmt w:val="decimal"/>
      <w:lvlText w:val="%1."/>
      <w:lvlJc w:val="left"/>
      <w:pPr>
        <w:ind w:left="124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50" w:hanging="360"/>
      </w:pPr>
    </w:lvl>
    <w:lvl w:ilvl="2" w:tplc="040C001B" w:tentative="1">
      <w:start w:val="1"/>
      <w:numFmt w:val="lowerRoman"/>
      <w:lvlText w:val="%3."/>
      <w:lvlJc w:val="right"/>
      <w:pPr>
        <w:ind w:left="2670" w:hanging="180"/>
      </w:pPr>
    </w:lvl>
    <w:lvl w:ilvl="3" w:tplc="040C000F" w:tentative="1">
      <w:start w:val="1"/>
      <w:numFmt w:val="decimal"/>
      <w:lvlText w:val="%4."/>
      <w:lvlJc w:val="left"/>
      <w:pPr>
        <w:ind w:left="3390" w:hanging="360"/>
      </w:pPr>
    </w:lvl>
    <w:lvl w:ilvl="4" w:tplc="040C0019" w:tentative="1">
      <w:start w:val="1"/>
      <w:numFmt w:val="lowerLetter"/>
      <w:lvlText w:val="%5."/>
      <w:lvlJc w:val="left"/>
      <w:pPr>
        <w:ind w:left="4110" w:hanging="360"/>
      </w:pPr>
    </w:lvl>
    <w:lvl w:ilvl="5" w:tplc="040C001B" w:tentative="1">
      <w:start w:val="1"/>
      <w:numFmt w:val="lowerRoman"/>
      <w:lvlText w:val="%6."/>
      <w:lvlJc w:val="right"/>
      <w:pPr>
        <w:ind w:left="4830" w:hanging="180"/>
      </w:pPr>
    </w:lvl>
    <w:lvl w:ilvl="6" w:tplc="040C000F" w:tentative="1">
      <w:start w:val="1"/>
      <w:numFmt w:val="decimal"/>
      <w:lvlText w:val="%7."/>
      <w:lvlJc w:val="left"/>
      <w:pPr>
        <w:ind w:left="5550" w:hanging="360"/>
      </w:pPr>
    </w:lvl>
    <w:lvl w:ilvl="7" w:tplc="040C0019" w:tentative="1">
      <w:start w:val="1"/>
      <w:numFmt w:val="lowerLetter"/>
      <w:lvlText w:val="%8."/>
      <w:lvlJc w:val="left"/>
      <w:pPr>
        <w:ind w:left="6270" w:hanging="360"/>
      </w:pPr>
    </w:lvl>
    <w:lvl w:ilvl="8" w:tplc="040C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" w15:restartNumberingAfterBreak="0">
    <w:nsid w:val="09330C2E"/>
    <w:multiLevelType w:val="hybridMultilevel"/>
    <w:tmpl w:val="F5241DD0"/>
    <w:lvl w:ilvl="0" w:tplc="E83CD31A">
      <w:numFmt w:val="bullet"/>
      <w:lvlText w:val="-"/>
      <w:lvlJc w:val="left"/>
      <w:pPr>
        <w:ind w:left="638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8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9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2140" w:hanging="360"/>
      </w:pPr>
      <w:rPr>
        <w:rFonts w:ascii="Wingdings" w:hAnsi="Wingdings" w:hint="default"/>
      </w:rPr>
    </w:lvl>
  </w:abstractNum>
  <w:abstractNum w:abstractNumId="2" w15:restartNumberingAfterBreak="0">
    <w:nsid w:val="09B16E10"/>
    <w:multiLevelType w:val="hybridMultilevel"/>
    <w:tmpl w:val="5AB0862C"/>
    <w:lvl w:ilvl="0" w:tplc="E83CD31A">
      <w:numFmt w:val="bullet"/>
      <w:lvlText w:val="-"/>
      <w:lvlJc w:val="left"/>
      <w:pPr>
        <w:ind w:left="72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53C6A"/>
    <w:multiLevelType w:val="hybridMultilevel"/>
    <w:tmpl w:val="BC3866C4"/>
    <w:lvl w:ilvl="0" w:tplc="E83CD31A">
      <w:numFmt w:val="bullet"/>
      <w:lvlText w:val="-"/>
      <w:lvlJc w:val="left"/>
      <w:pPr>
        <w:ind w:left="72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B784E"/>
    <w:multiLevelType w:val="hybridMultilevel"/>
    <w:tmpl w:val="37DA13AE"/>
    <w:lvl w:ilvl="0" w:tplc="040C000F">
      <w:start w:val="1"/>
      <w:numFmt w:val="decimal"/>
      <w:lvlText w:val="%1."/>
      <w:lvlJc w:val="left"/>
      <w:pPr>
        <w:ind w:left="3192" w:hanging="360"/>
      </w:pPr>
    </w:lvl>
    <w:lvl w:ilvl="1" w:tplc="040C0019" w:tentative="1">
      <w:start w:val="1"/>
      <w:numFmt w:val="lowerLetter"/>
      <w:lvlText w:val="%2."/>
      <w:lvlJc w:val="left"/>
      <w:pPr>
        <w:ind w:left="3912" w:hanging="360"/>
      </w:pPr>
    </w:lvl>
    <w:lvl w:ilvl="2" w:tplc="040C001B" w:tentative="1">
      <w:start w:val="1"/>
      <w:numFmt w:val="lowerRoman"/>
      <w:lvlText w:val="%3."/>
      <w:lvlJc w:val="right"/>
      <w:pPr>
        <w:ind w:left="4632" w:hanging="180"/>
      </w:pPr>
    </w:lvl>
    <w:lvl w:ilvl="3" w:tplc="040C000F" w:tentative="1">
      <w:start w:val="1"/>
      <w:numFmt w:val="decimal"/>
      <w:lvlText w:val="%4."/>
      <w:lvlJc w:val="left"/>
      <w:pPr>
        <w:ind w:left="5352" w:hanging="360"/>
      </w:pPr>
    </w:lvl>
    <w:lvl w:ilvl="4" w:tplc="040C0019" w:tentative="1">
      <w:start w:val="1"/>
      <w:numFmt w:val="lowerLetter"/>
      <w:lvlText w:val="%5."/>
      <w:lvlJc w:val="left"/>
      <w:pPr>
        <w:ind w:left="6072" w:hanging="360"/>
      </w:pPr>
    </w:lvl>
    <w:lvl w:ilvl="5" w:tplc="040C001B" w:tentative="1">
      <w:start w:val="1"/>
      <w:numFmt w:val="lowerRoman"/>
      <w:lvlText w:val="%6."/>
      <w:lvlJc w:val="right"/>
      <w:pPr>
        <w:ind w:left="6792" w:hanging="180"/>
      </w:pPr>
    </w:lvl>
    <w:lvl w:ilvl="6" w:tplc="040C000F" w:tentative="1">
      <w:start w:val="1"/>
      <w:numFmt w:val="decimal"/>
      <w:lvlText w:val="%7."/>
      <w:lvlJc w:val="left"/>
      <w:pPr>
        <w:ind w:left="7512" w:hanging="360"/>
      </w:pPr>
    </w:lvl>
    <w:lvl w:ilvl="7" w:tplc="040C0019" w:tentative="1">
      <w:start w:val="1"/>
      <w:numFmt w:val="lowerLetter"/>
      <w:lvlText w:val="%8."/>
      <w:lvlJc w:val="left"/>
      <w:pPr>
        <w:ind w:left="8232" w:hanging="360"/>
      </w:pPr>
    </w:lvl>
    <w:lvl w:ilvl="8" w:tplc="040C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" w15:restartNumberingAfterBreak="0">
    <w:nsid w:val="25F44C0C"/>
    <w:multiLevelType w:val="hybridMultilevel"/>
    <w:tmpl w:val="587CEC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C4BE2"/>
    <w:multiLevelType w:val="hybridMultilevel"/>
    <w:tmpl w:val="E9D2CD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04626"/>
    <w:multiLevelType w:val="hybridMultilevel"/>
    <w:tmpl w:val="C4EE59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F53A8C"/>
    <w:multiLevelType w:val="hybridMultilevel"/>
    <w:tmpl w:val="983849A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427E4"/>
    <w:multiLevelType w:val="hybridMultilevel"/>
    <w:tmpl w:val="4DE6ED20"/>
    <w:lvl w:ilvl="0" w:tplc="E83CD31A">
      <w:numFmt w:val="bullet"/>
      <w:lvlText w:val="-"/>
      <w:lvlJc w:val="left"/>
      <w:pPr>
        <w:ind w:left="1065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78349B8"/>
    <w:multiLevelType w:val="hybridMultilevel"/>
    <w:tmpl w:val="B28C12F2"/>
    <w:lvl w:ilvl="0" w:tplc="E83CD31A">
      <w:numFmt w:val="bullet"/>
      <w:lvlText w:val="-"/>
      <w:lvlJc w:val="left"/>
      <w:pPr>
        <w:ind w:left="72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AB76C3"/>
    <w:multiLevelType w:val="hybridMultilevel"/>
    <w:tmpl w:val="C40A27EE"/>
    <w:lvl w:ilvl="0" w:tplc="E83CD31A">
      <w:numFmt w:val="bullet"/>
      <w:lvlText w:val="-"/>
      <w:lvlJc w:val="left"/>
      <w:pPr>
        <w:ind w:left="3552" w:hanging="360"/>
      </w:pPr>
      <w:rPr>
        <w:rFonts w:ascii="Segoe UI Black" w:eastAsiaTheme="minorEastAsia" w:hAnsi="Segoe UI Black" w:cs="Segoe UI Semibold" w:hint="default"/>
      </w:rPr>
    </w:lvl>
    <w:lvl w:ilvl="1" w:tplc="040C0019" w:tentative="1">
      <w:start w:val="1"/>
      <w:numFmt w:val="lowerLetter"/>
      <w:lvlText w:val="%2."/>
      <w:lvlJc w:val="left"/>
      <w:pPr>
        <w:ind w:left="4272" w:hanging="360"/>
      </w:pPr>
    </w:lvl>
    <w:lvl w:ilvl="2" w:tplc="040C001B" w:tentative="1">
      <w:start w:val="1"/>
      <w:numFmt w:val="lowerRoman"/>
      <w:lvlText w:val="%3."/>
      <w:lvlJc w:val="right"/>
      <w:pPr>
        <w:ind w:left="4992" w:hanging="180"/>
      </w:pPr>
    </w:lvl>
    <w:lvl w:ilvl="3" w:tplc="040C000F" w:tentative="1">
      <w:start w:val="1"/>
      <w:numFmt w:val="decimal"/>
      <w:lvlText w:val="%4."/>
      <w:lvlJc w:val="left"/>
      <w:pPr>
        <w:ind w:left="5712" w:hanging="360"/>
      </w:pPr>
    </w:lvl>
    <w:lvl w:ilvl="4" w:tplc="040C0019" w:tentative="1">
      <w:start w:val="1"/>
      <w:numFmt w:val="lowerLetter"/>
      <w:lvlText w:val="%5."/>
      <w:lvlJc w:val="left"/>
      <w:pPr>
        <w:ind w:left="6432" w:hanging="360"/>
      </w:pPr>
    </w:lvl>
    <w:lvl w:ilvl="5" w:tplc="040C001B" w:tentative="1">
      <w:start w:val="1"/>
      <w:numFmt w:val="lowerRoman"/>
      <w:lvlText w:val="%6."/>
      <w:lvlJc w:val="right"/>
      <w:pPr>
        <w:ind w:left="7152" w:hanging="180"/>
      </w:pPr>
    </w:lvl>
    <w:lvl w:ilvl="6" w:tplc="040C000F" w:tentative="1">
      <w:start w:val="1"/>
      <w:numFmt w:val="decimal"/>
      <w:lvlText w:val="%7."/>
      <w:lvlJc w:val="left"/>
      <w:pPr>
        <w:ind w:left="7872" w:hanging="360"/>
      </w:pPr>
    </w:lvl>
    <w:lvl w:ilvl="7" w:tplc="040C0019" w:tentative="1">
      <w:start w:val="1"/>
      <w:numFmt w:val="lowerLetter"/>
      <w:lvlText w:val="%8."/>
      <w:lvlJc w:val="left"/>
      <w:pPr>
        <w:ind w:left="8592" w:hanging="360"/>
      </w:pPr>
    </w:lvl>
    <w:lvl w:ilvl="8" w:tplc="040C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12" w15:restartNumberingAfterBreak="0">
    <w:nsid w:val="42654ED1"/>
    <w:multiLevelType w:val="hybridMultilevel"/>
    <w:tmpl w:val="725A72A0"/>
    <w:lvl w:ilvl="0" w:tplc="4B3834B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84080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0CD191A"/>
    <w:multiLevelType w:val="multilevel"/>
    <w:tmpl w:val="040C0029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5C753FE9"/>
    <w:multiLevelType w:val="hybridMultilevel"/>
    <w:tmpl w:val="FB0E1420"/>
    <w:lvl w:ilvl="0" w:tplc="E83CD31A">
      <w:numFmt w:val="bullet"/>
      <w:lvlText w:val="-"/>
      <w:lvlJc w:val="left"/>
      <w:pPr>
        <w:ind w:left="72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A7993"/>
    <w:multiLevelType w:val="hybridMultilevel"/>
    <w:tmpl w:val="C08686B6"/>
    <w:lvl w:ilvl="0" w:tplc="E83CD31A">
      <w:numFmt w:val="bullet"/>
      <w:lvlText w:val="-"/>
      <w:lvlJc w:val="left"/>
      <w:pPr>
        <w:ind w:left="638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8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9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2140" w:hanging="360"/>
      </w:pPr>
      <w:rPr>
        <w:rFonts w:ascii="Wingdings" w:hAnsi="Wingdings" w:hint="default"/>
      </w:rPr>
    </w:lvl>
  </w:abstractNum>
  <w:abstractNum w:abstractNumId="17" w15:restartNumberingAfterBreak="0">
    <w:nsid w:val="70F94146"/>
    <w:multiLevelType w:val="hybridMultilevel"/>
    <w:tmpl w:val="ABB0ED5E"/>
    <w:lvl w:ilvl="0" w:tplc="E83CD31A">
      <w:numFmt w:val="bullet"/>
      <w:lvlText w:val="-"/>
      <w:lvlJc w:val="left"/>
      <w:pPr>
        <w:ind w:left="4608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18" w15:restartNumberingAfterBreak="0">
    <w:nsid w:val="778033C2"/>
    <w:multiLevelType w:val="hybridMultilevel"/>
    <w:tmpl w:val="B30E932E"/>
    <w:lvl w:ilvl="0" w:tplc="E83CD31A">
      <w:numFmt w:val="bullet"/>
      <w:lvlText w:val="-"/>
      <w:lvlJc w:val="left"/>
      <w:pPr>
        <w:ind w:left="5100" w:hanging="360"/>
      </w:pPr>
      <w:rPr>
        <w:rFonts w:ascii="Segoe UI Black" w:eastAsiaTheme="minorEastAsia" w:hAnsi="Segoe UI Black" w:cs="Segoe UI Semibold" w:hint="default"/>
      </w:rPr>
    </w:lvl>
    <w:lvl w:ilvl="1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4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1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8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2"/>
  </w:num>
  <w:num w:numId="4">
    <w:abstractNumId w:val="8"/>
  </w:num>
  <w:num w:numId="5">
    <w:abstractNumId w:val="2"/>
  </w:num>
  <w:num w:numId="6">
    <w:abstractNumId w:val="5"/>
  </w:num>
  <w:num w:numId="7">
    <w:abstractNumId w:val="7"/>
  </w:num>
  <w:num w:numId="8">
    <w:abstractNumId w:val="4"/>
  </w:num>
  <w:num w:numId="9">
    <w:abstractNumId w:val="15"/>
  </w:num>
  <w:num w:numId="10">
    <w:abstractNumId w:val="10"/>
  </w:num>
  <w:num w:numId="11">
    <w:abstractNumId w:val="3"/>
  </w:num>
  <w:num w:numId="12">
    <w:abstractNumId w:val="6"/>
  </w:num>
  <w:num w:numId="13">
    <w:abstractNumId w:val="11"/>
  </w:num>
  <w:num w:numId="14">
    <w:abstractNumId w:val="18"/>
  </w:num>
  <w:num w:numId="15">
    <w:abstractNumId w:val="13"/>
  </w:num>
  <w:num w:numId="16">
    <w:abstractNumId w:val="1"/>
  </w:num>
  <w:num w:numId="17">
    <w:abstractNumId w:val="16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801"/>
    <w:rsid w:val="000003C3"/>
    <w:rsid w:val="0000245F"/>
    <w:rsid w:val="000053BF"/>
    <w:rsid w:val="000237D9"/>
    <w:rsid w:val="000311B3"/>
    <w:rsid w:val="000326C5"/>
    <w:rsid w:val="000542C0"/>
    <w:rsid w:val="00064A81"/>
    <w:rsid w:val="00067471"/>
    <w:rsid w:val="00072CB0"/>
    <w:rsid w:val="000861DC"/>
    <w:rsid w:val="000A05B9"/>
    <w:rsid w:val="000E3268"/>
    <w:rsid w:val="000E4C72"/>
    <w:rsid w:val="00153673"/>
    <w:rsid w:val="00154F18"/>
    <w:rsid w:val="0016211F"/>
    <w:rsid w:val="001730CA"/>
    <w:rsid w:val="0018620A"/>
    <w:rsid w:val="001A02BE"/>
    <w:rsid w:val="001E74D0"/>
    <w:rsid w:val="001F7DAF"/>
    <w:rsid w:val="00202362"/>
    <w:rsid w:val="00202ED4"/>
    <w:rsid w:val="002237DE"/>
    <w:rsid w:val="002534DD"/>
    <w:rsid w:val="00255463"/>
    <w:rsid w:val="002A1B72"/>
    <w:rsid w:val="002A27BD"/>
    <w:rsid w:val="002A724D"/>
    <w:rsid w:val="002B0A02"/>
    <w:rsid w:val="002C3BBD"/>
    <w:rsid w:val="00307692"/>
    <w:rsid w:val="00327748"/>
    <w:rsid w:val="0035101B"/>
    <w:rsid w:val="00364ADF"/>
    <w:rsid w:val="003673C2"/>
    <w:rsid w:val="003874D9"/>
    <w:rsid w:val="003A727B"/>
    <w:rsid w:val="003B5121"/>
    <w:rsid w:val="003D648E"/>
    <w:rsid w:val="003F6F2D"/>
    <w:rsid w:val="004011F2"/>
    <w:rsid w:val="00423021"/>
    <w:rsid w:val="00446A44"/>
    <w:rsid w:val="00460C83"/>
    <w:rsid w:val="0046524F"/>
    <w:rsid w:val="00470A01"/>
    <w:rsid w:val="00472FC1"/>
    <w:rsid w:val="004805E3"/>
    <w:rsid w:val="0048129F"/>
    <w:rsid w:val="004C10FC"/>
    <w:rsid w:val="004E3424"/>
    <w:rsid w:val="004E727F"/>
    <w:rsid w:val="00512801"/>
    <w:rsid w:val="00527697"/>
    <w:rsid w:val="00527B65"/>
    <w:rsid w:val="005514E2"/>
    <w:rsid w:val="00552A23"/>
    <w:rsid w:val="0058332A"/>
    <w:rsid w:val="005A1B18"/>
    <w:rsid w:val="005B32C2"/>
    <w:rsid w:val="005E56F6"/>
    <w:rsid w:val="005E69B9"/>
    <w:rsid w:val="005F0715"/>
    <w:rsid w:val="005F3A7A"/>
    <w:rsid w:val="00636A26"/>
    <w:rsid w:val="0064571B"/>
    <w:rsid w:val="0065536C"/>
    <w:rsid w:val="00676C66"/>
    <w:rsid w:val="00692AA1"/>
    <w:rsid w:val="006B445E"/>
    <w:rsid w:val="006F3F0A"/>
    <w:rsid w:val="0070670B"/>
    <w:rsid w:val="007113F3"/>
    <w:rsid w:val="00716DC6"/>
    <w:rsid w:val="00726528"/>
    <w:rsid w:val="0076242E"/>
    <w:rsid w:val="00784F87"/>
    <w:rsid w:val="0078502B"/>
    <w:rsid w:val="007871B0"/>
    <w:rsid w:val="007975A2"/>
    <w:rsid w:val="007B25B5"/>
    <w:rsid w:val="007D0642"/>
    <w:rsid w:val="007D607E"/>
    <w:rsid w:val="007F6F37"/>
    <w:rsid w:val="00843981"/>
    <w:rsid w:val="00843D7F"/>
    <w:rsid w:val="0087101A"/>
    <w:rsid w:val="00884E79"/>
    <w:rsid w:val="00885A7C"/>
    <w:rsid w:val="008A7D87"/>
    <w:rsid w:val="008C5B8F"/>
    <w:rsid w:val="008D65E4"/>
    <w:rsid w:val="00901EB1"/>
    <w:rsid w:val="00907377"/>
    <w:rsid w:val="00914B90"/>
    <w:rsid w:val="00930603"/>
    <w:rsid w:val="00936870"/>
    <w:rsid w:val="009520F9"/>
    <w:rsid w:val="00965BBC"/>
    <w:rsid w:val="00977CAA"/>
    <w:rsid w:val="00980171"/>
    <w:rsid w:val="00994907"/>
    <w:rsid w:val="009B3BC2"/>
    <w:rsid w:val="009B4703"/>
    <w:rsid w:val="009C1955"/>
    <w:rsid w:val="009D127A"/>
    <w:rsid w:val="00A12017"/>
    <w:rsid w:val="00A3582E"/>
    <w:rsid w:val="00A52DDC"/>
    <w:rsid w:val="00A61409"/>
    <w:rsid w:val="00A646C3"/>
    <w:rsid w:val="00A65865"/>
    <w:rsid w:val="00A74D64"/>
    <w:rsid w:val="00A864F4"/>
    <w:rsid w:val="00AA0266"/>
    <w:rsid w:val="00AA04D5"/>
    <w:rsid w:val="00AB2D49"/>
    <w:rsid w:val="00AC0341"/>
    <w:rsid w:val="00AD7B9C"/>
    <w:rsid w:val="00AF3316"/>
    <w:rsid w:val="00AF7742"/>
    <w:rsid w:val="00B3766B"/>
    <w:rsid w:val="00B756BB"/>
    <w:rsid w:val="00B87A22"/>
    <w:rsid w:val="00B95C66"/>
    <w:rsid w:val="00BA1B13"/>
    <w:rsid w:val="00BA4681"/>
    <w:rsid w:val="00BA70A5"/>
    <w:rsid w:val="00BD6711"/>
    <w:rsid w:val="00BF0E26"/>
    <w:rsid w:val="00C03750"/>
    <w:rsid w:val="00C21DC9"/>
    <w:rsid w:val="00C26362"/>
    <w:rsid w:val="00C34259"/>
    <w:rsid w:val="00C50E89"/>
    <w:rsid w:val="00C53CBF"/>
    <w:rsid w:val="00C57FC3"/>
    <w:rsid w:val="00C70DFC"/>
    <w:rsid w:val="00C84D39"/>
    <w:rsid w:val="00CB3DDC"/>
    <w:rsid w:val="00CB5660"/>
    <w:rsid w:val="00CB6BE7"/>
    <w:rsid w:val="00CC4B0F"/>
    <w:rsid w:val="00CE1896"/>
    <w:rsid w:val="00CF4333"/>
    <w:rsid w:val="00D127D0"/>
    <w:rsid w:val="00D242FA"/>
    <w:rsid w:val="00D25202"/>
    <w:rsid w:val="00D33EB8"/>
    <w:rsid w:val="00D86F3D"/>
    <w:rsid w:val="00D90008"/>
    <w:rsid w:val="00D97D16"/>
    <w:rsid w:val="00D97E2F"/>
    <w:rsid w:val="00DC43BC"/>
    <w:rsid w:val="00DD7C1D"/>
    <w:rsid w:val="00DE4713"/>
    <w:rsid w:val="00DF0935"/>
    <w:rsid w:val="00E163D6"/>
    <w:rsid w:val="00E16B7D"/>
    <w:rsid w:val="00E506E1"/>
    <w:rsid w:val="00E5209A"/>
    <w:rsid w:val="00E5405E"/>
    <w:rsid w:val="00E62215"/>
    <w:rsid w:val="00E73E44"/>
    <w:rsid w:val="00E9433A"/>
    <w:rsid w:val="00EA1BA4"/>
    <w:rsid w:val="00EB7F28"/>
    <w:rsid w:val="00EC2136"/>
    <w:rsid w:val="00ED625B"/>
    <w:rsid w:val="00ED710C"/>
    <w:rsid w:val="00ED7CD8"/>
    <w:rsid w:val="00EF12A6"/>
    <w:rsid w:val="00EF1520"/>
    <w:rsid w:val="00F0228F"/>
    <w:rsid w:val="00F10BBE"/>
    <w:rsid w:val="00F349CE"/>
    <w:rsid w:val="00F40A20"/>
    <w:rsid w:val="00F44943"/>
    <w:rsid w:val="00F8101C"/>
    <w:rsid w:val="00F82842"/>
    <w:rsid w:val="00F84AFE"/>
    <w:rsid w:val="00FA4A96"/>
    <w:rsid w:val="00FC05F5"/>
    <w:rsid w:val="00FC7C7A"/>
    <w:rsid w:val="00FD5966"/>
    <w:rsid w:val="00FE7C2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ED4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5514E2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514E2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14E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514E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514E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514E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514E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514E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514E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paragraph" w:styleId="Paragraphedeliste">
    <w:name w:val="List Paragraph"/>
    <w:basedOn w:val="Normal"/>
    <w:uiPriority w:val="34"/>
    <w:qFormat/>
    <w:rsid w:val="0064571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514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5514E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5514E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4Car">
    <w:name w:val="Titre 4 Car"/>
    <w:basedOn w:val="Policepardfaut"/>
    <w:link w:val="Titre4"/>
    <w:uiPriority w:val="9"/>
    <w:semiHidden/>
    <w:rsid w:val="005514E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514E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514E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514E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5514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5514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ansinterligne">
    <w:name w:val="No Spacing"/>
    <w:link w:val="SansinterligneCar"/>
    <w:uiPriority w:val="1"/>
    <w:qFormat/>
    <w:rsid w:val="005514E2"/>
    <w:rPr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514E2"/>
    <w:rPr>
      <w:sz w:val="22"/>
      <w:szCs w:val="2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51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514E2"/>
    <w:rPr>
      <w:rFonts w:ascii="Courier New" w:eastAsia="Times New Roman" w:hAnsi="Courier New" w:cs="Courier New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5276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27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59"/>
    <w:rsid w:val="00EB7F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6458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4648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304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4962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8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Page%20de%20garde%20Science%20pour%20rap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B2E3A0C79D24028B18D7A3CF51F76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A26EFE-D5BD-4994-8941-1660137A5466}"/>
      </w:docPartPr>
      <w:docPartBody>
        <w:p w:rsidR="004A7436" w:rsidRDefault="00E464ED" w:rsidP="00E464ED">
          <w:pPr>
            <w:pStyle w:val="9B2E3A0C79D24028B18D7A3CF51F76DA"/>
          </w:pPr>
          <w:r>
            <w:rPr>
              <w:caps/>
              <w:color w:val="FFFFFF" w:themeColor="background1"/>
              <w:sz w:val="18"/>
              <w:szCs w:val="18"/>
            </w:rPr>
            <w:t>[Titre du document]</w:t>
          </w:r>
        </w:p>
      </w:docPartBody>
    </w:docPart>
    <w:docPart>
      <w:docPartPr>
        <w:name w:val="C2C377C97B954CFDB4992C19AF0891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12795D-2FC1-4B02-962F-434B48844A2F}"/>
      </w:docPartPr>
      <w:docPartBody>
        <w:p w:rsidR="004A7436" w:rsidRDefault="00E464ED" w:rsidP="00E464ED">
          <w:pPr>
            <w:pStyle w:val="C2C377C97B954CFDB4992C19AF0891A6"/>
          </w:pPr>
          <w:r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4ED"/>
    <w:rsid w:val="00415E7C"/>
    <w:rsid w:val="004A7436"/>
    <w:rsid w:val="004C2DCF"/>
    <w:rsid w:val="007A29D6"/>
    <w:rsid w:val="00E464ED"/>
    <w:rsid w:val="00E86715"/>
    <w:rsid w:val="00F8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B2E3A0C79D24028B18D7A3CF51F76DA">
    <w:name w:val="9B2E3A0C79D24028B18D7A3CF51F76DA"/>
    <w:rsid w:val="00E464ED"/>
  </w:style>
  <w:style w:type="character" w:customStyle="1" w:styleId="Textedelespacerserv">
    <w:name w:val="Texte de l’espace réservé"/>
    <w:basedOn w:val="Policepardfaut"/>
    <w:uiPriority w:val="99"/>
    <w:semiHidden/>
    <w:rsid w:val="00E464ED"/>
    <w:rPr>
      <w:color w:val="808080"/>
    </w:rPr>
  </w:style>
  <w:style w:type="paragraph" w:customStyle="1" w:styleId="C2C377C97B954CFDB4992C19AF0891A6">
    <w:name w:val="C2C377C97B954CFDB4992C19AF0891A6"/>
    <w:rsid w:val="00E464ED"/>
  </w:style>
  <w:style w:type="paragraph" w:customStyle="1" w:styleId="87C29FAFF9F64E2585B6D2AEE8CE0AB9">
    <w:name w:val="87C29FAFF9F64E2585B6D2AEE8CE0AB9"/>
    <w:rsid w:val="00E464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2018-2019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63F8BE-089D-4A2C-8E82-417198F119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10DF34-BD43-4B71-9435-80BA758DE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44</Pages>
  <Words>1500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Class management system</vt:lpstr>
    </vt:vector>
  </TitlesOfParts>
  <Company/>
  <LinksUpToDate>false</LinksUpToDate>
  <CharactersWithSpaces>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management system</dc:title>
  <dc:subject/>
  <dc:creator/>
  <cp:keywords/>
  <dc:description/>
  <cp:lastModifiedBy/>
  <cp:revision>1</cp:revision>
  <dcterms:created xsi:type="dcterms:W3CDTF">2019-05-13T11:40:00Z</dcterms:created>
  <dcterms:modified xsi:type="dcterms:W3CDTF">2019-05-13T11:40:00Z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</Properties>
</file>